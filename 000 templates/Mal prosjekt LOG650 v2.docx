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1" w:right="1440" w:bottom="1411" w:left="994"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sidRPr="009A386B">
        <w:rPr>
          <w:rFonts w:ascii="Trebuchet MS" w:eastAsia="Arial Unicode MS" w:hAnsi="Trebuchet MS"/>
          <w:b/>
          <w:noProof/>
          <w:sz w:val="36"/>
          <w:szCs w:val="36"/>
        </w:rPr>
        <w:fldChar w:fldCharType="begin">
          <w:ffData>
            <w:name w:val="Tittel"/>
            <w:enabled/>
            <w:calcOnExit w:val="0"/>
            <w:helpText w:type="text" w:val="1. Marker teksten i feltet. &#10;2. Skriv inn tittel"/>
            <w:statusText w:type="text" w:val="1. Marker teksten i feltet.   2. Skriv inn tittel"/>
            <w:textInput>
              <w:default w:val="Tittel (norsk og/eller engelsk) "/>
            </w:textInput>
          </w:ffData>
        </w:fldChar>
      </w:r>
      <w:r w:rsidRPr="009A386B">
        <w:rPr>
          <w:rFonts w:ascii="Trebuchet MS" w:eastAsia="Arial Unicode MS" w:hAnsi="Trebuchet MS"/>
          <w:b/>
          <w:noProof/>
          <w:sz w:val="36"/>
          <w:szCs w:val="36"/>
        </w:rPr>
        <w:instrText xml:space="preserve"> FORMTEXT </w:instrText>
      </w:r>
      <w:r w:rsidRPr="009A386B">
        <w:rPr>
          <w:rFonts w:ascii="Trebuchet MS" w:eastAsia="Arial Unicode MS" w:hAnsi="Trebuchet MS"/>
          <w:b/>
          <w:noProof/>
          <w:sz w:val="36"/>
          <w:szCs w:val="36"/>
        </w:rPr>
      </w:r>
      <w:r w:rsidRPr="009A386B">
        <w:rPr>
          <w:rFonts w:ascii="Trebuchet MS" w:eastAsia="Arial Unicode MS" w:hAnsi="Trebuchet MS"/>
          <w:b/>
          <w:noProof/>
          <w:sz w:val="36"/>
          <w:szCs w:val="36"/>
        </w:rPr>
        <w:fldChar w:fldCharType="separate"/>
      </w:r>
      <w:r w:rsidRPr="009A386B">
        <w:rPr>
          <w:rFonts w:ascii="Trebuchet MS" w:eastAsia="Arial Unicode MS" w:hAnsi="Trebuchet MS"/>
          <w:b/>
          <w:noProof/>
          <w:sz w:val="36"/>
          <w:szCs w:val="36"/>
        </w:rPr>
        <w:t xml:space="preserve">Tittel (norsk og/eller engelsk) </w:t>
      </w:r>
      <w:r w:rsidRPr="009A386B">
        <w:rPr>
          <w:rFonts w:ascii="Trebuchet MS" w:eastAsia="Arial Unicode MS" w:hAnsi="Trebuchet MS"/>
          <w:b/>
          <w:noProof/>
          <w:sz w:val="36"/>
          <w:szCs w:val="36"/>
        </w:rPr>
        <w:fldChar w:fldCharType="end"/>
      </w:r>
      <w:bookmarkEnd w:id="1"/>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sidRPr="001505E8">
        <w:rPr>
          <w:rFonts w:ascii="Trebuchet MS" w:eastAsia="Arial Unicode MS" w:hAnsi="Trebuchet MS"/>
          <w:noProof/>
          <w:sz w:val="36"/>
          <w:szCs w:val="36"/>
        </w:rPr>
        <w:fldChar w:fldCharType="begin">
          <w:ffData>
            <w:name w:val="Forfatter"/>
            <w:enabled/>
            <w:calcOnExit w:val="0"/>
            <w:helpText w:type="text" w:val="1. Marker teksten i feltet. &#10;2. Skriv inn navn på forfatter(e) "/>
            <w:statusText w:type="text" w:val="1. Marker teksten i feltet.   2. Skriv inn navn på forfatter(e) "/>
            <w:textInput>
              <w:default w:val="Forfatter(e)"/>
            </w:textInput>
          </w:ffData>
        </w:fldChar>
      </w:r>
      <w:r w:rsidRPr="001505E8">
        <w:rPr>
          <w:rFonts w:ascii="Trebuchet MS" w:eastAsia="Arial Unicode MS" w:hAnsi="Trebuchet MS"/>
          <w:noProof/>
          <w:sz w:val="36"/>
          <w:szCs w:val="36"/>
        </w:rPr>
        <w:instrText xml:space="preserve"> FORMTEXT </w:instrText>
      </w:r>
      <w:r w:rsidRPr="001505E8">
        <w:rPr>
          <w:rFonts w:ascii="Trebuchet MS" w:eastAsia="Arial Unicode MS" w:hAnsi="Trebuchet MS"/>
          <w:noProof/>
          <w:sz w:val="36"/>
          <w:szCs w:val="36"/>
        </w:rPr>
      </w:r>
      <w:r w:rsidRPr="001505E8">
        <w:rPr>
          <w:rFonts w:ascii="Trebuchet MS" w:eastAsia="Arial Unicode MS" w:hAnsi="Trebuchet MS"/>
          <w:noProof/>
          <w:sz w:val="36"/>
          <w:szCs w:val="36"/>
        </w:rPr>
        <w:fldChar w:fldCharType="separate"/>
      </w:r>
      <w:r w:rsidRPr="001505E8">
        <w:rPr>
          <w:rFonts w:ascii="Trebuchet MS" w:eastAsia="Arial Unicode MS" w:hAnsi="Trebuchet MS"/>
          <w:noProof/>
          <w:sz w:val="36"/>
          <w:szCs w:val="36"/>
        </w:rPr>
        <w:t>Forfatter(e)</w:t>
      </w:r>
      <w:r w:rsidRPr="001505E8">
        <w:rPr>
          <w:rFonts w:ascii="Trebuchet MS" w:eastAsia="Arial Unicode MS" w:hAnsi="Trebuchet MS"/>
          <w:noProof/>
          <w:sz w:val="36"/>
          <w:szCs w:val="36"/>
        </w:rPr>
        <w:fldChar w:fldCharType="end"/>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7777777" w:rsidR="001505E8" w:rsidRPr="009A386B" w:rsidRDefault="001505E8" w:rsidP="008E406C">
      <w:pPr>
        <w:framePr w:w="9295" w:h="4141" w:hSpace="180" w:wrap="around" w:vAnchor="text" w:hAnchor="page" w:x="1527" w:y="640"/>
        <w:rPr>
          <w:sz w:val="32"/>
          <w:szCs w:val="32"/>
        </w:rPr>
      </w:pPr>
      <w:r w:rsidRPr="009A386B">
        <w:rPr>
          <w:rFonts w:ascii="Trebuchet MS" w:eastAsia="Arial Unicode MS" w:hAnsi="Trebuchet MS"/>
          <w:noProof/>
          <w:sz w:val="32"/>
          <w:szCs w:val="32"/>
        </w:rPr>
        <w:t>Molde,</w:t>
      </w:r>
      <w:bookmarkStart w:id="4" w:name="Text3"/>
      <w:r w:rsidRPr="009A386B">
        <w:rPr>
          <w:rFonts w:ascii="Trebuchet MS" w:eastAsia="Arial Unicode MS" w:hAnsi="Trebuchet MS"/>
          <w:noProof/>
          <w:sz w:val="32"/>
          <w:szCs w:val="32"/>
        </w:rPr>
        <w:t xml:space="preserve"> </w:t>
      </w:r>
      <w:bookmarkStart w:id="5" w:name="Innleveringsdato"/>
      <w:bookmarkEnd w:id="4"/>
      <w:r w:rsidR="0037613D">
        <w:rPr>
          <w:rFonts w:ascii="Trebuchet MS" w:eastAsia="Arial Unicode MS" w:hAnsi="Trebuchet MS"/>
          <w:noProof/>
          <w:sz w:val="32"/>
          <w:szCs w:val="32"/>
        </w:rPr>
        <w:fldChar w:fldCharType="begin">
          <w:ffData>
            <w:name w:val="Innleveringsdato"/>
            <w:enabled/>
            <w:calcOnExit w:val="0"/>
            <w:helpText w:type="text" w:val="1. Marker teksten i feltet. &#10;2. Skriv inn innleveringsdato."/>
            <w:statusText w:type="text" w:val="1. Marker teksten i feltet.   2. Skriv inn innleveringsdato."/>
            <w:textInput>
              <w:default w:val="Innleveringsdato"/>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Innleveringsdato</w:t>
      </w:r>
      <w:r w:rsidR="0037613D">
        <w:rPr>
          <w:rFonts w:ascii="Trebuchet MS" w:eastAsia="Arial Unicode MS" w:hAnsi="Trebuchet MS"/>
          <w:noProof/>
          <w:sz w:val="32"/>
          <w:szCs w:val="32"/>
        </w:rPr>
        <w:fldChar w:fldCharType="end"/>
      </w:r>
      <w:bookmarkEnd w:id="5"/>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type w:val="continuous"/>
          <w:pgSz w:w="11907" w:h="16840"/>
          <w:pgMar w:top="1418" w:right="1440" w:bottom="1418" w:left="993"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7777777"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7777777"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pgSz w:w="11907" w:h="16840"/>
          <w:pgMar w:top="1411" w:right="1411" w:bottom="1411" w:left="1728"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5961E6CF"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pgSz w:w="11907" w:h="16840"/>
          <w:pgMar w:top="1411" w:right="1411" w:bottom="1411" w:left="1728"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rsidRPr="0055544F">
        <w:rPr>
          <w:rFonts w:ascii="Trebuchet MS" w:hAnsi="Trebuchet MS" w:cs="Times New Roman"/>
          <w:b/>
        </w:rPr>
        <w:t xml:space="preserve">Studiepoeng: </w:t>
      </w:r>
      <w:bookmarkStart w:id="6" w:name="Studiepoeng"/>
      <w:r w:rsidRPr="0055544F">
        <w:rPr>
          <w:rFonts w:ascii="Trebuchet MS" w:hAnsi="Trebuchet MS" w:cs="Times New Roman"/>
          <w:b/>
        </w:rPr>
        <w:fldChar w:fldCharType="begin">
          <w:ffData>
            <w:name w:val="Studiepoeng"/>
            <w:enabled/>
            <w:calcOnExit w:val="0"/>
            <w:helpText w:type="text" w:val="1. Klikk i feltet &#10;2. Skriv inn ant. studiepoeng"/>
            <w:statusText w:type="text" w:val="1. Klikk i feltet   2. Skriv inn ant. studiepoeng"/>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6"/>
      <w:r w:rsidRPr="0055544F">
        <w:rPr>
          <w:rFonts w:ascii="Trebuchet MS" w:hAnsi="Trebuchet MS" w:cs="Times New Roman"/>
          <w:b/>
        </w:rPr>
        <w:tab/>
      </w:r>
      <w:r w:rsidRPr="0055544F">
        <w:rPr>
          <w:rFonts w:ascii="Trebuchet MS" w:hAnsi="Trebuchet MS" w:cs="Times New Roman"/>
          <w:b/>
        </w:rPr>
        <w:tab/>
      </w:r>
      <w:r w:rsidRPr="0055544F">
        <w:rPr>
          <w:rFonts w:ascii="Trebuchet MS" w:hAnsi="Trebuchet MS" w:cs="Times New Roman"/>
          <w:b/>
        </w:rPr>
        <w:tab/>
      </w:r>
    </w:p>
    <w:p w14:paraId="61564257" w14:textId="77777777" w:rsidR="00587456" w:rsidRDefault="00587456" w:rsidP="00587456">
      <w:pPr>
        <w:rPr>
          <w:rFonts w:ascii="Trebuchet MS" w:hAnsi="Trebuchet MS" w:cs="Times New Roman"/>
          <w:b/>
        </w:rPr>
      </w:pPr>
      <w:bookmarkStart w:id="7" w:name="Text6"/>
      <w:r w:rsidRPr="0055544F">
        <w:rPr>
          <w:rFonts w:ascii="Trebuchet MS" w:hAnsi="Trebuchet MS" w:cs="Times New Roman"/>
          <w:b/>
        </w:rPr>
        <w:t xml:space="preserve">Veileder: </w:t>
      </w:r>
      <w:bookmarkStart w:id="8" w:name="Veileder"/>
      <w:bookmarkEnd w:id="7"/>
      <w:r w:rsidRPr="0055544F">
        <w:rPr>
          <w:rFonts w:ascii="Trebuchet MS" w:hAnsi="Trebuchet MS" w:cs="Times New Roman"/>
          <w:b/>
        </w:rPr>
        <w:fldChar w:fldCharType="begin">
          <w:ffData>
            <w:name w:val="Veileder"/>
            <w:enabled/>
            <w:calcOnExit w:val="0"/>
            <w:helpText w:type="text" w:val="1. Klikk i feltet   2. Skriv inn navn på veileder"/>
            <w:statusText w:type="text" w:val="1. Klikk i feltet   2. Skriv inn navn på veileder"/>
            <w:textInput/>
          </w:ffData>
        </w:fldChar>
      </w:r>
      <w:r w:rsidRPr="0055544F">
        <w:rPr>
          <w:rFonts w:ascii="Trebuchet MS" w:hAnsi="Trebuchet MS" w:cs="Times New Roman"/>
          <w:b/>
        </w:rPr>
        <w:instrText xml:space="preserve"> FORMTEXT </w:instrText>
      </w:r>
      <w:r w:rsidRPr="0055544F">
        <w:rPr>
          <w:rFonts w:ascii="Trebuchet MS" w:hAnsi="Trebuchet MS" w:cs="Times New Roman"/>
          <w:b/>
        </w:rPr>
      </w:r>
      <w:r w:rsidRPr="0055544F">
        <w:rPr>
          <w:rFonts w:ascii="Trebuchet MS" w:hAnsi="Trebuchet MS" w:cs="Times New Roman"/>
          <w:b/>
        </w:rPr>
        <w:fldChar w:fldCharType="separate"/>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noProof/>
        </w:rPr>
        <w:t> </w:t>
      </w:r>
      <w:r w:rsidRPr="0055544F">
        <w:rPr>
          <w:rFonts w:ascii="Trebuchet MS" w:hAnsi="Trebuchet MS" w:cs="Times New Roman"/>
          <w:b/>
        </w:rPr>
        <w:fldChar w:fldCharType="end"/>
      </w:r>
      <w:bookmarkEnd w:id="8"/>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Dato: </w:t>
      </w:r>
      <w:bookmarkStart w:id="15" w:name="Dato"/>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noProof/>
          <w:sz w:val="20"/>
          <w:szCs w:val="20"/>
        </w:rPr>
        <w:t> </w:t>
      </w:r>
      <w:r w:rsidRPr="0055544F">
        <w:rPr>
          <w:rFonts w:ascii="Trebuchet MS" w:hAnsi="Trebuchet MS" w:cs="Times New Roman"/>
          <w:b/>
          <w:sz w:val="20"/>
          <w:szCs w:val="20"/>
        </w:rPr>
        <w:fldChar w:fldCharType="end"/>
      </w:r>
      <w:bookmarkEnd w:id="15"/>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pgSz w:w="11907" w:h="16840"/>
          <w:pgMar w:top="1411" w:right="1411" w:bottom="1411" w:left="1728" w:header="720" w:footer="403" w:gutter="0"/>
          <w:cols w:space="720"/>
          <w:titlePg/>
        </w:sectPr>
      </w:pPr>
    </w:p>
    <w:p w14:paraId="61564269" w14:textId="77777777" w:rsidR="00DC012B" w:rsidRDefault="00DC012B" w:rsidP="00223851">
      <w:pPr>
        <w:rPr>
          <w:rFonts w:ascii="Trebuchet MS" w:hAnsi="Trebuchet MS" w:cs="Arial"/>
        </w:rPr>
      </w:pPr>
      <w:r w:rsidRPr="00223851">
        <w:rPr>
          <w:rFonts w:ascii="Trebuchet MS" w:hAnsi="Trebuchet MS" w:cs="Arial"/>
          <w:b/>
        </w:rPr>
        <w:lastRenderedPageBreak/>
        <w:t xml:space="preserve">Antall ord: </w:t>
      </w:r>
      <w:r w:rsidRPr="00223851">
        <w:rPr>
          <w:rFonts w:ascii="Trebuchet MS" w:hAnsi="Trebuchet MS" w:cs="Arial"/>
        </w:rPr>
        <w:t>Marker denne setningen,</w:t>
      </w:r>
      <w:r w:rsidR="00D57CA6" w:rsidRPr="00223851">
        <w:rPr>
          <w:rFonts w:ascii="Trebuchet MS" w:hAnsi="Trebuchet MS" w:cs="Arial"/>
        </w:rPr>
        <w:t xml:space="preserve"> og skriv inn antall ord dersom det er et krav </w:t>
      </w:r>
      <w:r w:rsidRPr="00223851">
        <w:rPr>
          <w:rFonts w:ascii="Trebuchet MS" w:hAnsi="Trebuchet MS" w:cs="Arial"/>
        </w:rPr>
        <w:t xml:space="preserve">at antall ord skal oppgis. Hvis det ikke er </w:t>
      </w:r>
      <w:r w:rsidR="00D57CA6" w:rsidRPr="00223851">
        <w:rPr>
          <w:rFonts w:ascii="Trebuchet MS" w:hAnsi="Trebuchet MS" w:cs="Arial"/>
        </w:rPr>
        <w:t xml:space="preserve">et </w:t>
      </w:r>
      <w:r w:rsidRPr="00223851">
        <w:rPr>
          <w:rFonts w:ascii="Trebuchet MS" w:hAnsi="Trebuchet MS" w:cs="Arial"/>
        </w:rPr>
        <w:t>krav at antall ord skal oppgis slettes hele dette avsnitt</w:t>
      </w:r>
      <w:r w:rsidR="00540215">
        <w:rPr>
          <w:rFonts w:ascii="Trebuchet MS" w:hAnsi="Trebuchet MS" w:cs="Arial"/>
        </w:rPr>
        <w:t>et</w:t>
      </w:r>
      <w:r w:rsidRPr="00223851">
        <w:rPr>
          <w:rFonts w:ascii="Trebuchet MS" w:hAnsi="Trebuchet MS" w:cs="Arial"/>
        </w:rPr>
        <w:t xml:space="preserve">, og i begge tilfeller slettes denne setning. </w:t>
      </w:r>
    </w:p>
    <w:p w14:paraId="6156426A" w14:textId="77777777" w:rsidR="00540215" w:rsidRDefault="00540215" w:rsidP="00223851">
      <w:pPr>
        <w:rPr>
          <w:rFonts w:ascii="Trebuchet MS" w:hAnsi="Trebuchet MS" w:cs="Arial"/>
        </w:rPr>
      </w:pPr>
    </w:p>
    <w:p w14:paraId="6156426B" w14:textId="77777777" w:rsidR="00540215" w:rsidRDefault="00540215" w:rsidP="00540215">
      <w:pPr>
        <w:rPr>
          <w:rFonts w:ascii="Trebuchet MS" w:hAnsi="Trebuchet MS" w:cs="Arial"/>
        </w:rPr>
      </w:pPr>
      <w:r w:rsidRPr="00540215">
        <w:rPr>
          <w:rFonts w:ascii="Trebuchet MS" w:hAnsi="Trebuchet MS" w:cs="Arial"/>
          <w:b/>
        </w:rPr>
        <w:t>Forfattererklæring</w:t>
      </w:r>
      <w:r>
        <w:rPr>
          <w:rFonts w:ascii="Trebuchet MS" w:hAnsi="Trebuchet MS" w:cs="Arial"/>
        </w:rPr>
        <w:t xml:space="preserve">: </w:t>
      </w:r>
      <w:r w:rsidRPr="00223851">
        <w:rPr>
          <w:rFonts w:ascii="Trebuchet MS" w:hAnsi="Trebuchet MS" w:cs="Arial"/>
        </w:rPr>
        <w:t xml:space="preserve">Marker denne setningen, og skriv inn </w:t>
      </w:r>
      <w:r>
        <w:rPr>
          <w:rFonts w:ascii="Trebuchet MS" w:hAnsi="Trebuchet MS" w:cs="Arial"/>
        </w:rPr>
        <w:t>forfattererklæring dersom det er et krav til oppgaven</w:t>
      </w:r>
      <w:r w:rsidRPr="00223851">
        <w:rPr>
          <w:rFonts w:ascii="Trebuchet MS" w:hAnsi="Trebuchet MS" w:cs="Arial"/>
        </w:rPr>
        <w:t xml:space="preserve">. Hvis </w:t>
      </w:r>
      <w:r w:rsidR="00817944">
        <w:rPr>
          <w:rFonts w:ascii="Trebuchet MS" w:hAnsi="Trebuchet MS" w:cs="Arial"/>
        </w:rPr>
        <w:t xml:space="preserve">det ikke er krav om </w:t>
      </w:r>
      <w:r>
        <w:rPr>
          <w:rFonts w:ascii="Trebuchet MS" w:hAnsi="Trebuchet MS" w:cs="Arial"/>
        </w:rPr>
        <w:t>forfattererklæring</w:t>
      </w:r>
      <w:r w:rsidRPr="00223851">
        <w:rPr>
          <w:rFonts w:ascii="Trebuchet MS" w:hAnsi="Trebuchet MS" w:cs="Arial"/>
        </w:rPr>
        <w:t xml:space="preserve"> slettes hele dette avsnitt, og i begge tilfeller slettes denne setning. </w:t>
      </w: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pgSz w:w="11907" w:h="16840"/>
          <w:pgMar w:top="1411" w:right="1411" w:bottom="1411" w:left="1728" w:header="720" w:footer="403" w:gutter="0"/>
          <w:cols w:space="720"/>
          <w:formProt w:val="0"/>
          <w:titlePg/>
        </w:sectPr>
      </w:pP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14:paraId="7FD2C6E5" w14:textId="77777777" w:rsidR="00222CB6" w:rsidRDefault="00222CB6">
      <w:pPr>
        <w:rPr>
          <w:rFonts w:ascii="Arial" w:hAnsi="Arial" w:cs="Arial"/>
          <w:b/>
          <w:sz w:val="28"/>
          <w:szCs w:val="28"/>
        </w:rPr>
      </w:pPr>
      <w:r>
        <w:rPr>
          <w:rFonts w:ascii="Arial" w:hAnsi="Arial" w:cs="Arial"/>
          <w:b/>
          <w:sz w:val="28"/>
          <w:szCs w:val="28"/>
        </w:rPr>
        <w:br w:type="page"/>
      </w:r>
    </w:p>
    <w:p w14:paraId="353CE929" w14:textId="02F0E75E" w:rsidR="00222CB6" w:rsidRDefault="00222CB6" w:rsidP="00222CB6">
      <w:pPr>
        <w:jc w:val="center"/>
        <w:rPr>
          <w:rFonts w:ascii="Arial" w:hAnsi="Arial" w:cs="Arial"/>
          <w:b/>
          <w:sz w:val="28"/>
          <w:szCs w:val="28"/>
        </w:rPr>
      </w:pPr>
      <w:proofErr w:type="spellStart"/>
      <w:r>
        <w:rPr>
          <w:rFonts w:ascii="Arial" w:hAnsi="Arial" w:cs="Arial"/>
          <w:b/>
          <w:sz w:val="28"/>
          <w:szCs w:val="28"/>
        </w:rPr>
        <w:lastRenderedPageBreak/>
        <w:t>Abstract</w:t>
      </w:r>
      <w:proofErr w:type="spellEnd"/>
    </w:p>
    <w:p w14:paraId="6156427F" w14:textId="1D312F70" w:rsidR="001D2B8B" w:rsidRPr="00222CB6" w:rsidRDefault="00222CB6" w:rsidP="00025D53">
      <w:pPr>
        <w:rPr>
          <w:rFonts w:ascii="Arial" w:hAnsi="Arial" w:cs="Arial"/>
          <w:b/>
          <w:sz w:val="28"/>
          <w:szCs w:val="28"/>
        </w:rPr>
      </w:pPr>
      <w:r>
        <w:rPr>
          <w:rFonts w:ascii="Arial" w:hAnsi="Arial" w:cs="Arial"/>
          <w:b/>
          <w:sz w:val="28"/>
          <w:szCs w:val="28"/>
        </w:rPr>
        <w:br w:type="page"/>
      </w:r>
    </w:p>
    <w:p w14:paraId="61564280" w14:textId="77777777" w:rsidR="001D2B8B" w:rsidRDefault="001D2B8B" w:rsidP="001D2B8B"/>
    <w:p w14:paraId="61564281" w14:textId="77777777" w:rsidR="001D2B8B" w:rsidRDefault="001D2B8B" w:rsidP="001D2B8B">
      <w:pPr>
        <w:sectPr w:rsidR="001D2B8B" w:rsidSect="00C90D42">
          <w:pgSz w:w="11907" w:h="16840"/>
          <w:pgMar w:top="1411" w:right="1411" w:bottom="1411" w:left="1728" w:header="720" w:footer="403" w:gutter="0"/>
          <w:cols w:space="720"/>
          <w:formProt w:val="0"/>
          <w:titlePg/>
        </w:sectPr>
      </w:pPr>
    </w:p>
    <w:p w14:paraId="61564282" w14:textId="77777777" w:rsidR="00B33323" w:rsidRDefault="00B33323">
      <w:pPr>
        <w:pStyle w:val="INNH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164F99FC" w14:textId="168D5DCF" w:rsidR="00666373" w:rsidRDefault="00B33323">
      <w:pPr>
        <w:pStyle w:val="INNH1"/>
        <w:tabs>
          <w:tab w:val="left" w:pos="720"/>
        </w:tabs>
        <w:rPr>
          <w:rFonts w:asciiTheme="minorHAnsi" w:eastAsiaTheme="minorEastAsia" w:hAnsiTheme="minorHAnsi" w:cstheme="minorBidi"/>
          <w:b w:val="0"/>
          <w:kern w:val="2"/>
          <w:lang w:val="en-GB" w:eastAsia="en-GB" w:bidi="ar-SA"/>
          <w14:ligatures w14:val="standardContextual"/>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w:anchor="_Toc222057403" w:history="1">
        <w:r w:rsidR="00666373" w:rsidRPr="009217D2">
          <w:rPr>
            <w:rStyle w:val="Hyperkobling"/>
          </w:rPr>
          <w:t>1.0</w:t>
        </w:r>
        <w:r w:rsidR="00666373">
          <w:rPr>
            <w:rFonts w:asciiTheme="minorHAnsi" w:eastAsiaTheme="minorEastAsia" w:hAnsiTheme="minorHAnsi" w:cstheme="minorBidi"/>
            <w:b w:val="0"/>
            <w:kern w:val="2"/>
            <w:lang w:val="en-GB" w:eastAsia="en-GB" w:bidi="ar-SA"/>
            <w14:ligatures w14:val="standardContextual"/>
          </w:rPr>
          <w:tab/>
        </w:r>
        <w:r w:rsidR="00666373" w:rsidRPr="009217D2">
          <w:rPr>
            <w:rStyle w:val="Hyperkobling"/>
          </w:rPr>
          <w:t>Innledning</w:t>
        </w:r>
        <w:r w:rsidR="00666373">
          <w:rPr>
            <w:webHidden/>
          </w:rPr>
          <w:tab/>
        </w:r>
        <w:r w:rsidR="00666373">
          <w:rPr>
            <w:webHidden/>
          </w:rPr>
          <w:fldChar w:fldCharType="begin"/>
        </w:r>
        <w:r w:rsidR="00666373">
          <w:rPr>
            <w:webHidden/>
          </w:rPr>
          <w:instrText xml:space="preserve"> PAGEREF _Toc222057403 \h </w:instrText>
        </w:r>
        <w:r w:rsidR="00666373">
          <w:rPr>
            <w:webHidden/>
          </w:rPr>
        </w:r>
        <w:r w:rsidR="00666373">
          <w:rPr>
            <w:webHidden/>
          </w:rPr>
          <w:fldChar w:fldCharType="separate"/>
        </w:r>
        <w:r w:rsidR="00666373">
          <w:rPr>
            <w:webHidden/>
          </w:rPr>
          <w:t>1</w:t>
        </w:r>
        <w:r w:rsidR="00666373">
          <w:rPr>
            <w:webHidden/>
          </w:rPr>
          <w:fldChar w:fldCharType="end"/>
        </w:r>
      </w:hyperlink>
    </w:p>
    <w:p w14:paraId="06D31265" w14:textId="6CFF9B84"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4" w:history="1">
        <w:r w:rsidRPr="009217D2">
          <w:rPr>
            <w:rStyle w:val="Hyperkobling"/>
            <w:noProof/>
          </w:rPr>
          <w:t>1.1</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Problemstilling</w:t>
        </w:r>
        <w:r>
          <w:rPr>
            <w:noProof/>
            <w:webHidden/>
          </w:rPr>
          <w:tab/>
        </w:r>
        <w:r>
          <w:rPr>
            <w:noProof/>
            <w:webHidden/>
          </w:rPr>
          <w:fldChar w:fldCharType="begin"/>
        </w:r>
        <w:r>
          <w:rPr>
            <w:noProof/>
            <w:webHidden/>
          </w:rPr>
          <w:instrText xml:space="preserve"> PAGEREF _Toc222057404 \h </w:instrText>
        </w:r>
        <w:r>
          <w:rPr>
            <w:noProof/>
            <w:webHidden/>
          </w:rPr>
        </w:r>
        <w:r>
          <w:rPr>
            <w:noProof/>
            <w:webHidden/>
          </w:rPr>
          <w:fldChar w:fldCharType="separate"/>
        </w:r>
        <w:r>
          <w:rPr>
            <w:noProof/>
            <w:webHidden/>
          </w:rPr>
          <w:t>2</w:t>
        </w:r>
        <w:r>
          <w:rPr>
            <w:noProof/>
            <w:webHidden/>
          </w:rPr>
          <w:fldChar w:fldCharType="end"/>
        </w:r>
      </w:hyperlink>
    </w:p>
    <w:p w14:paraId="6A7568DB" w14:textId="42B9EC0E"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5" w:history="1">
        <w:r w:rsidRPr="009217D2">
          <w:rPr>
            <w:rStyle w:val="Hyperkobling"/>
            <w:noProof/>
          </w:rPr>
          <w:t>1.2</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Delproblemer (valgfri)</w:t>
        </w:r>
        <w:r>
          <w:rPr>
            <w:noProof/>
            <w:webHidden/>
          </w:rPr>
          <w:tab/>
        </w:r>
        <w:r>
          <w:rPr>
            <w:noProof/>
            <w:webHidden/>
          </w:rPr>
          <w:fldChar w:fldCharType="begin"/>
        </w:r>
        <w:r>
          <w:rPr>
            <w:noProof/>
            <w:webHidden/>
          </w:rPr>
          <w:instrText xml:space="preserve"> PAGEREF _Toc222057405 \h </w:instrText>
        </w:r>
        <w:r>
          <w:rPr>
            <w:noProof/>
            <w:webHidden/>
          </w:rPr>
        </w:r>
        <w:r>
          <w:rPr>
            <w:noProof/>
            <w:webHidden/>
          </w:rPr>
          <w:fldChar w:fldCharType="separate"/>
        </w:r>
        <w:r>
          <w:rPr>
            <w:noProof/>
            <w:webHidden/>
          </w:rPr>
          <w:t>2</w:t>
        </w:r>
        <w:r>
          <w:rPr>
            <w:noProof/>
            <w:webHidden/>
          </w:rPr>
          <w:fldChar w:fldCharType="end"/>
        </w:r>
      </w:hyperlink>
    </w:p>
    <w:p w14:paraId="3544944B" w14:textId="61AF780E"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6" w:history="1">
        <w:r w:rsidRPr="009217D2">
          <w:rPr>
            <w:rStyle w:val="Hyperkobling"/>
            <w:noProof/>
          </w:rPr>
          <w:t>1.3</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Avgrensinger</w:t>
        </w:r>
        <w:r>
          <w:rPr>
            <w:noProof/>
            <w:webHidden/>
          </w:rPr>
          <w:tab/>
        </w:r>
        <w:r>
          <w:rPr>
            <w:noProof/>
            <w:webHidden/>
          </w:rPr>
          <w:fldChar w:fldCharType="begin"/>
        </w:r>
        <w:r>
          <w:rPr>
            <w:noProof/>
            <w:webHidden/>
          </w:rPr>
          <w:instrText xml:space="preserve"> PAGEREF _Toc222057406 \h </w:instrText>
        </w:r>
        <w:r>
          <w:rPr>
            <w:noProof/>
            <w:webHidden/>
          </w:rPr>
        </w:r>
        <w:r>
          <w:rPr>
            <w:noProof/>
            <w:webHidden/>
          </w:rPr>
          <w:fldChar w:fldCharType="separate"/>
        </w:r>
        <w:r>
          <w:rPr>
            <w:noProof/>
            <w:webHidden/>
          </w:rPr>
          <w:t>2</w:t>
        </w:r>
        <w:r>
          <w:rPr>
            <w:noProof/>
            <w:webHidden/>
          </w:rPr>
          <w:fldChar w:fldCharType="end"/>
        </w:r>
      </w:hyperlink>
    </w:p>
    <w:p w14:paraId="22F9C8F4" w14:textId="6F06EAD6"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7" w:history="1">
        <w:r w:rsidRPr="009217D2">
          <w:rPr>
            <w:rStyle w:val="Hyperkobling"/>
            <w:noProof/>
          </w:rPr>
          <w:t>1.4</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Antagelser</w:t>
        </w:r>
        <w:r>
          <w:rPr>
            <w:noProof/>
            <w:webHidden/>
          </w:rPr>
          <w:tab/>
        </w:r>
        <w:r>
          <w:rPr>
            <w:noProof/>
            <w:webHidden/>
          </w:rPr>
          <w:fldChar w:fldCharType="begin"/>
        </w:r>
        <w:r>
          <w:rPr>
            <w:noProof/>
            <w:webHidden/>
          </w:rPr>
          <w:instrText xml:space="preserve"> PAGEREF _Toc222057407 \h </w:instrText>
        </w:r>
        <w:r>
          <w:rPr>
            <w:noProof/>
            <w:webHidden/>
          </w:rPr>
        </w:r>
        <w:r>
          <w:rPr>
            <w:noProof/>
            <w:webHidden/>
          </w:rPr>
          <w:fldChar w:fldCharType="separate"/>
        </w:r>
        <w:r>
          <w:rPr>
            <w:noProof/>
            <w:webHidden/>
          </w:rPr>
          <w:t>3</w:t>
        </w:r>
        <w:r>
          <w:rPr>
            <w:noProof/>
            <w:webHidden/>
          </w:rPr>
          <w:fldChar w:fldCharType="end"/>
        </w:r>
      </w:hyperlink>
    </w:p>
    <w:p w14:paraId="639F0BF6" w14:textId="03F06E96"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08" w:history="1">
        <w:r w:rsidRPr="009217D2">
          <w:rPr>
            <w:rStyle w:val="Hyperkobling"/>
          </w:rPr>
          <w:t>2.0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Litteratur</w:t>
        </w:r>
        <w:r>
          <w:rPr>
            <w:webHidden/>
          </w:rPr>
          <w:tab/>
        </w:r>
        <w:r>
          <w:rPr>
            <w:webHidden/>
          </w:rPr>
          <w:fldChar w:fldCharType="begin"/>
        </w:r>
        <w:r>
          <w:rPr>
            <w:webHidden/>
          </w:rPr>
          <w:instrText xml:space="preserve"> PAGEREF _Toc222057408 \h </w:instrText>
        </w:r>
        <w:r>
          <w:rPr>
            <w:webHidden/>
          </w:rPr>
        </w:r>
        <w:r>
          <w:rPr>
            <w:webHidden/>
          </w:rPr>
          <w:fldChar w:fldCharType="separate"/>
        </w:r>
        <w:r>
          <w:rPr>
            <w:webHidden/>
          </w:rPr>
          <w:t>3</w:t>
        </w:r>
        <w:r>
          <w:rPr>
            <w:webHidden/>
          </w:rPr>
          <w:fldChar w:fldCharType="end"/>
        </w:r>
      </w:hyperlink>
    </w:p>
    <w:p w14:paraId="679AB59B" w14:textId="588D0AD2"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09" w:history="1">
        <w:r w:rsidRPr="009217D2">
          <w:rPr>
            <w:rStyle w:val="Hyperkobling"/>
          </w:rPr>
          <w:t>3.0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Teori</w:t>
        </w:r>
        <w:r>
          <w:rPr>
            <w:webHidden/>
          </w:rPr>
          <w:tab/>
        </w:r>
        <w:r>
          <w:rPr>
            <w:webHidden/>
          </w:rPr>
          <w:fldChar w:fldCharType="begin"/>
        </w:r>
        <w:r>
          <w:rPr>
            <w:webHidden/>
          </w:rPr>
          <w:instrText xml:space="preserve"> PAGEREF _Toc222057409 \h </w:instrText>
        </w:r>
        <w:r>
          <w:rPr>
            <w:webHidden/>
          </w:rPr>
        </w:r>
        <w:r>
          <w:rPr>
            <w:webHidden/>
          </w:rPr>
          <w:fldChar w:fldCharType="separate"/>
        </w:r>
        <w:r>
          <w:rPr>
            <w:webHidden/>
          </w:rPr>
          <w:t>3</w:t>
        </w:r>
        <w:r>
          <w:rPr>
            <w:webHidden/>
          </w:rPr>
          <w:fldChar w:fldCharType="end"/>
        </w:r>
      </w:hyperlink>
    </w:p>
    <w:p w14:paraId="3535E1F6" w14:textId="2B4869BB"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0" w:history="1">
        <w:r w:rsidRPr="009217D2">
          <w:rPr>
            <w:rStyle w:val="Hyperkobling"/>
          </w:rPr>
          <w:t>4.0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Casebeskrivelse</w:t>
        </w:r>
        <w:r>
          <w:rPr>
            <w:webHidden/>
          </w:rPr>
          <w:tab/>
        </w:r>
        <w:r>
          <w:rPr>
            <w:webHidden/>
          </w:rPr>
          <w:fldChar w:fldCharType="begin"/>
        </w:r>
        <w:r>
          <w:rPr>
            <w:webHidden/>
          </w:rPr>
          <w:instrText xml:space="preserve"> PAGEREF _Toc222057410 \h </w:instrText>
        </w:r>
        <w:r>
          <w:rPr>
            <w:webHidden/>
          </w:rPr>
        </w:r>
        <w:r>
          <w:rPr>
            <w:webHidden/>
          </w:rPr>
          <w:fldChar w:fldCharType="separate"/>
        </w:r>
        <w:r>
          <w:rPr>
            <w:webHidden/>
          </w:rPr>
          <w:t>4</w:t>
        </w:r>
        <w:r>
          <w:rPr>
            <w:webHidden/>
          </w:rPr>
          <w:fldChar w:fldCharType="end"/>
        </w:r>
      </w:hyperlink>
    </w:p>
    <w:p w14:paraId="6F2A6E5C" w14:textId="50CDC500"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1" w:history="1">
        <w:r w:rsidRPr="009217D2">
          <w:rPr>
            <w:rStyle w:val="Hyperkobling"/>
          </w:rPr>
          <w:t>5.0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Metode og data (kan splittes i to)</w:t>
        </w:r>
        <w:r>
          <w:rPr>
            <w:webHidden/>
          </w:rPr>
          <w:tab/>
        </w:r>
        <w:r>
          <w:rPr>
            <w:webHidden/>
          </w:rPr>
          <w:fldChar w:fldCharType="begin"/>
        </w:r>
        <w:r>
          <w:rPr>
            <w:webHidden/>
          </w:rPr>
          <w:instrText xml:space="preserve"> PAGEREF _Toc222057411 \h </w:instrText>
        </w:r>
        <w:r>
          <w:rPr>
            <w:webHidden/>
          </w:rPr>
        </w:r>
        <w:r>
          <w:rPr>
            <w:webHidden/>
          </w:rPr>
          <w:fldChar w:fldCharType="separate"/>
        </w:r>
        <w:r>
          <w:rPr>
            <w:webHidden/>
          </w:rPr>
          <w:t>4</w:t>
        </w:r>
        <w:r>
          <w:rPr>
            <w:webHidden/>
          </w:rPr>
          <w:fldChar w:fldCharType="end"/>
        </w:r>
      </w:hyperlink>
    </w:p>
    <w:p w14:paraId="49D8B103" w14:textId="2EA4050E"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2" w:history="1">
        <w:r w:rsidRPr="009217D2">
          <w:rPr>
            <w:rStyle w:val="Hyperkobling"/>
            <w:noProof/>
          </w:rPr>
          <w:t>5.1</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Metode</w:t>
        </w:r>
        <w:r>
          <w:rPr>
            <w:noProof/>
            <w:webHidden/>
          </w:rPr>
          <w:tab/>
        </w:r>
        <w:r>
          <w:rPr>
            <w:noProof/>
            <w:webHidden/>
          </w:rPr>
          <w:fldChar w:fldCharType="begin"/>
        </w:r>
        <w:r>
          <w:rPr>
            <w:noProof/>
            <w:webHidden/>
          </w:rPr>
          <w:instrText xml:space="preserve"> PAGEREF _Toc222057412 \h </w:instrText>
        </w:r>
        <w:r>
          <w:rPr>
            <w:noProof/>
            <w:webHidden/>
          </w:rPr>
        </w:r>
        <w:r>
          <w:rPr>
            <w:noProof/>
            <w:webHidden/>
          </w:rPr>
          <w:fldChar w:fldCharType="separate"/>
        </w:r>
        <w:r>
          <w:rPr>
            <w:noProof/>
            <w:webHidden/>
          </w:rPr>
          <w:t>4</w:t>
        </w:r>
        <w:r>
          <w:rPr>
            <w:noProof/>
            <w:webHidden/>
          </w:rPr>
          <w:fldChar w:fldCharType="end"/>
        </w:r>
      </w:hyperlink>
    </w:p>
    <w:p w14:paraId="190BA805" w14:textId="15939FD9"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3" w:history="1">
        <w:r w:rsidRPr="009217D2">
          <w:rPr>
            <w:rStyle w:val="Hyperkobling"/>
            <w:noProof/>
          </w:rPr>
          <w:t>5.2</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Data</w:t>
        </w:r>
        <w:r>
          <w:rPr>
            <w:noProof/>
            <w:webHidden/>
          </w:rPr>
          <w:tab/>
        </w:r>
        <w:r>
          <w:rPr>
            <w:noProof/>
            <w:webHidden/>
          </w:rPr>
          <w:fldChar w:fldCharType="begin"/>
        </w:r>
        <w:r>
          <w:rPr>
            <w:noProof/>
            <w:webHidden/>
          </w:rPr>
          <w:instrText xml:space="preserve"> PAGEREF _Toc222057413 \h </w:instrText>
        </w:r>
        <w:r>
          <w:rPr>
            <w:noProof/>
            <w:webHidden/>
          </w:rPr>
        </w:r>
        <w:r>
          <w:rPr>
            <w:noProof/>
            <w:webHidden/>
          </w:rPr>
          <w:fldChar w:fldCharType="separate"/>
        </w:r>
        <w:r>
          <w:rPr>
            <w:noProof/>
            <w:webHidden/>
          </w:rPr>
          <w:t>5</w:t>
        </w:r>
        <w:r>
          <w:rPr>
            <w:noProof/>
            <w:webHidden/>
          </w:rPr>
          <w:fldChar w:fldCharType="end"/>
        </w:r>
      </w:hyperlink>
    </w:p>
    <w:p w14:paraId="6F3978D1" w14:textId="40826777"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4" w:history="1">
        <w:r w:rsidRPr="009217D2">
          <w:rPr>
            <w:rStyle w:val="Hyperkobling"/>
          </w:rPr>
          <w:t>6.0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Modellering</w:t>
        </w:r>
        <w:r>
          <w:rPr>
            <w:webHidden/>
          </w:rPr>
          <w:tab/>
        </w:r>
        <w:r>
          <w:rPr>
            <w:webHidden/>
          </w:rPr>
          <w:fldChar w:fldCharType="begin"/>
        </w:r>
        <w:r>
          <w:rPr>
            <w:webHidden/>
          </w:rPr>
          <w:instrText xml:space="preserve"> PAGEREF _Toc222057414 \h </w:instrText>
        </w:r>
        <w:r>
          <w:rPr>
            <w:webHidden/>
          </w:rPr>
        </w:r>
        <w:r>
          <w:rPr>
            <w:webHidden/>
          </w:rPr>
          <w:fldChar w:fldCharType="separate"/>
        </w:r>
        <w:r>
          <w:rPr>
            <w:webHidden/>
          </w:rPr>
          <w:t>6</w:t>
        </w:r>
        <w:r>
          <w:rPr>
            <w:webHidden/>
          </w:rPr>
          <w:fldChar w:fldCharType="end"/>
        </w:r>
      </w:hyperlink>
    </w:p>
    <w:p w14:paraId="0ADCE230" w14:textId="47526515"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5" w:history="1">
        <w:r w:rsidRPr="009217D2">
          <w:rPr>
            <w:rStyle w:val="Hyperkobling"/>
          </w:rPr>
          <w:t>7.0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Analyse</w:t>
        </w:r>
        <w:r>
          <w:rPr>
            <w:webHidden/>
          </w:rPr>
          <w:tab/>
        </w:r>
        <w:r>
          <w:rPr>
            <w:webHidden/>
          </w:rPr>
          <w:fldChar w:fldCharType="begin"/>
        </w:r>
        <w:r>
          <w:rPr>
            <w:webHidden/>
          </w:rPr>
          <w:instrText xml:space="preserve"> PAGEREF _Toc222057415 \h </w:instrText>
        </w:r>
        <w:r>
          <w:rPr>
            <w:webHidden/>
          </w:rPr>
        </w:r>
        <w:r>
          <w:rPr>
            <w:webHidden/>
          </w:rPr>
          <w:fldChar w:fldCharType="separate"/>
        </w:r>
        <w:r>
          <w:rPr>
            <w:webHidden/>
          </w:rPr>
          <w:t>6</w:t>
        </w:r>
        <w:r>
          <w:rPr>
            <w:webHidden/>
          </w:rPr>
          <w:fldChar w:fldCharType="end"/>
        </w:r>
      </w:hyperlink>
    </w:p>
    <w:p w14:paraId="56DE1371" w14:textId="0101C6A3"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6" w:history="1">
        <w:r w:rsidRPr="009217D2">
          <w:rPr>
            <w:rStyle w:val="Hyperkobling"/>
          </w:rPr>
          <w:t>8.0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Resultat</w:t>
        </w:r>
        <w:r>
          <w:rPr>
            <w:webHidden/>
          </w:rPr>
          <w:tab/>
        </w:r>
        <w:r>
          <w:rPr>
            <w:webHidden/>
          </w:rPr>
          <w:fldChar w:fldCharType="begin"/>
        </w:r>
        <w:r>
          <w:rPr>
            <w:webHidden/>
          </w:rPr>
          <w:instrText xml:space="preserve"> PAGEREF _Toc222057416 \h </w:instrText>
        </w:r>
        <w:r>
          <w:rPr>
            <w:webHidden/>
          </w:rPr>
        </w:r>
        <w:r>
          <w:rPr>
            <w:webHidden/>
          </w:rPr>
          <w:fldChar w:fldCharType="separate"/>
        </w:r>
        <w:r>
          <w:rPr>
            <w:webHidden/>
          </w:rPr>
          <w:t>6</w:t>
        </w:r>
        <w:r>
          <w:rPr>
            <w:webHidden/>
          </w:rPr>
          <w:fldChar w:fldCharType="end"/>
        </w:r>
      </w:hyperlink>
    </w:p>
    <w:p w14:paraId="209CC53F" w14:textId="4F0D416E"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7" w:history="1">
        <w:r w:rsidRPr="009217D2">
          <w:rPr>
            <w:rStyle w:val="Hyperkobling"/>
          </w:rPr>
          <w:t>9.0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Diskusjon</w:t>
        </w:r>
        <w:r>
          <w:rPr>
            <w:webHidden/>
          </w:rPr>
          <w:tab/>
        </w:r>
        <w:r>
          <w:rPr>
            <w:webHidden/>
          </w:rPr>
          <w:fldChar w:fldCharType="begin"/>
        </w:r>
        <w:r>
          <w:rPr>
            <w:webHidden/>
          </w:rPr>
          <w:instrText xml:space="preserve"> PAGEREF _Toc222057417 \h </w:instrText>
        </w:r>
        <w:r>
          <w:rPr>
            <w:webHidden/>
          </w:rPr>
        </w:r>
        <w:r>
          <w:rPr>
            <w:webHidden/>
          </w:rPr>
          <w:fldChar w:fldCharType="separate"/>
        </w:r>
        <w:r>
          <w:rPr>
            <w:webHidden/>
          </w:rPr>
          <w:t>7</w:t>
        </w:r>
        <w:r>
          <w:rPr>
            <w:webHidden/>
          </w:rPr>
          <w:fldChar w:fldCharType="end"/>
        </w:r>
      </w:hyperlink>
    </w:p>
    <w:p w14:paraId="3947CAA5" w14:textId="2812FCF1"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8" w:history="1">
        <w:r w:rsidRPr="009217D2">
          <w:rPr>
            <w:rStyle w:val="Hyperkobling"/>
          </w:rPr>
          <w:t>10.0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Konklusjon</w:t>
        </w:r>
        <w:r>
          <w:rPr>
            <w:webHidden/>
          </w:rPr>
          <w:tab/>
        </w:r>
        <w:r>
          <w:rPr>
            <w:webHidden/>
          </w:rPr>
          <w:fldChar w:fldCharType="begin"/>
        </w:r>
        <w:r>
          <w:rPr>
            <w:webHidden/>
          </w:rPr>
          <w:instrText xml:space="preserve"> PAGEREF _Toc222057418 \h </w:instrText>
        </w:r>
        <w:r>
          <w:rPr>
            <w:webHidden/>
          </w:rPr>
        </w:r>
        <w:r>
          <w:rPr>
            <w:webHidden/>
          </w:rPr>
          <w:fldChar w:fldCharType="separate"/>
        </w:r>
        <w:r>
          <w:rPr>
            <w:webHidden/>
          </w:rPr>
          <w:t>8</w:t>
        </w:r>
        <w:r>
          <w:rPr>
            <w:webHidden/>
          </w:rPr>
          <w:fldChar w:fldCharType="end"/>
        </w:r>
      </w:hyperlink>
    </w:p>
    <w:p w14:paraId="1235DDBB" w14:textId="3B72D3D1"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9" w:history="1">
        <w:r w:rsidRPr="009217D2">
          <w:rPr>
            <w:rStyle w:val="Hyperkobling"/>
          </w:rPr>
          <w:t>11.0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Bibliografi</w:t>
        </w:r>
        <w:r>
          <w:rPr>
            <w:webHidden/>
          </w:rPr>
          <w:tab/>
        </w:r>
        <w:r>
          <w:rPr>
            <w:webHidden/>
          </w:rPr>
          <w:fldChar w:fldCharType="begin"/>
        </w:r>
        <w:r>
          <w:rPr>
            <w:webHidden/>
          </w:rPr>
          <w:instrText xml:space="preserve"> PAGEREF _Toc222057419 \h </w:instrText>
        </w:r>
        <w:r>
          <w:rPr>
            <w:webHidden/>
          </w:rPr>
        </w:r>
        <w:r>
          <w:rPr>
            <w:webHidden/>
          </w:rPr>
          <w:fldChar w:fldCharType="separate"/>
        </w:r>
        <w:r>
          <w:rPr>
            <w:webHidden/>
          </w:rPr>
          <w:t>8</w:t>
        </w:r>
        <w:r>
          <w:rPr>
            <w:webHidden/>
          </w:rPr>
          <w:fldChar w:fldCharType="end"/>
        </w:r>
      </w:hyperlink>
    </w:p>
    <w:p w14:paraId="378814D8" w14:textId="67CE8326"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20" w:history="1">
        <w:r w:rsidRPr="009217D2">
          <w:rPr>
            <w:rStyle w:val="Hyperkobling"/>
          </w:rPr>
          <w:t>12.0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Vedlegg</w:t>
        </w:r>
        <w:r>
          <w:rPr>
            <w:webHidden/>
          </w:rPr>
          <w:tab/>
        </w:r>
        <w:r>
          <w:rPr>
            <w:webHidden/>
          </w:rPr>
          <w:fldChar w:fldCharType="begin"/>
        </w:r>
        <w:r>
          <w:rPr>
            <w:webHidden/>
          </w:rPr>
          <w:instrText xml:space="preserve"> PAGEREF _Toc222057420 \h </w:instrText>
        </w:r>
        <w:r>
          <w:rPr>
            <w:webHidden/>
          </w:rPr>
        </w:r>
        <w:r>
          <w:rPr>
            <w:webHidden/>
          </w:rPr>
          <w:fldChar w:fldCharType="separate"/>
        </w:r>
        <w:r>
          <w:rPr>
            <w:webHidden/>
          </w:rPr>
          <w:t>8</w:t>
        </w:r>
        <w:r>
          <w:rPr>
            <w:webHidden/>
          </w:rPr>
          <w:fldChar w:fldCharType="end"/>
        </w:r>
      </w:hyperlink>
    </w:p>
    <w:p w14:paraId="61564286" w14:textId="7A946800" w:rsidR="00BE42D3" w:rsidRDefault="00B33323" w:rsidP="003A4872">
      <w:pPr>
        <w:sectPr w:rsidR="00BE42D3" w:rsidSect="00C90D42">
          <w:pgSz w:w="11907" w:h="16840"/>
          <w:pgMar w:top="1411" w:right="1411" w:bottom="1411" w:left="1728" w:header="720" w:footer="403" w:gutter="0"/>
          <w:cols w:space="720"/>
          <w:formProt w:val="0"/>
          <w:titlePg/>
        </w:sectPr>
      </w:pPr>
      <w:r>
        <w:rPr>
          <w:rFonts w:ascii="Arial" w:hAnsi="Arial" w:cs="Arial"/>
          <w:b/>
          <w:noProof/>
          <w:sz w:val="28"/>
          <w:szCs w:val="28"/>
        </w:rPr>
        <w:fldChar w:fldCharType="end"/>
      </w:r>
    </w:p>
    <w:p w14:paraId="61564287" w14:textId="5C55DCB4" w:rsidR="006A4FE2" w:rsidRDefault="00E5161A" w:rsidP="00EB7DD2">
      <w:pPr>
        <w:pStyle w:val="Overskrift1"/>
        <w:rPr>
          <w:szCs w:val="36"/>
        </w:rPr>
      </w:pPr>
      <w:bookmarkStart w:id="16" w:name="_Toc222057403"/>
      <w:r>
        <w:rPr>
          <w:szCs w:val="36"/>
        </w:rPr>
        <w:lastRenderedPageBreak/>
        <w:t>Innledning</w:t>
      </w:r>
      <w:bookmarkEnd w:id="16"/>
    </w:p>
    <w:p w14:paraId="05B129EB" w14:textId="411BB985" w:rsidR="007C7BD5" w:rsidRPr="007C7BD5" w:rsidRDefault="007C7BD5" w:rsidP="007C7BD5">
      <w:r>
        <w:t>Introduksjonen bør ikke være for lang, mellom 1-4 sider, helst</w:t>
      </w:r>
      <w:r w:rsidR="00C222C8">
        <w:t xml:space="preserve"> kun</w:t>
      </w:r>
      <w:r>
        <w:t xml:space="preserve"> 1-2.</w:t>
      </w:r>
      <w:r w:rsidR="00C222C8">
        <w:t xml:space="preserve"> For mye skrift her kan være et tegn på at man sliter med å være presis.</w:t>
      </w:r>
      <w:r w:rsidR="007961F0">
        <w:t xml:space="preserve"> Ta utgangspunkt i et generelt tema og deretter beskriv den aktuelle problemstillingen.</w:t>
      </w:r>
    </w:p>
    <w:p w14:paraId="0B9B206E" w14:textId="77777777" w:rsidR="00970E79" w:rsidRDefault="00970E79" w:rsidP="002C42A6"/>
    <w:p w14:paraId="1EFB93B2" w14:textId="776227BB" w:rsidR="00EF0DC1" w:rsidRDefault="002C42A6" w:rsidP="002C42A6">
      <w:r>
        <w:t>Svar på følgende spørsmål:</w:t>
      </w:r>
    </w:p>
    <w:p w14:paraId="401D5167" w14:textId="4EE80E81" w:rsidR="002C42A6" w:rsidRDefault="007A0D7C" w:rsidP="002C42A6">
      <w:pPr>
        <w:pStyle w:val="Listeavsnitt"/>
        <w:numPr>
          <w:ilvl w:val="0"/>
          <w:numId w:val="25"/>
        </w:numPr>
      </w:pPr>
      <w:r>
        <w:t>Hv</w:t>
      </w:r>
      <w:r w:rsidR="00B22CD3">
        <w:t>ilket tema</w:t>
      </w:r>
      <w:r>
        <w:t xml:space="preserve"> handler oppgaven om?</w:t>
      </w:r>
    </w:p>
    <w:p w14:paraId="6A58C1A7" w14:textId="3B45C6E2" w:rsidR="007A0D7C" w:rsidRDefault="009C337A" w:rsidP="002C42A6">
      <w:pPr>
        <w:pStyle w:val="Listeavsnitt"/>
        <w:numPr>
          <w:ilvl w:val="0"/>
          <w:numId w:val="25"/>
        </w:numPr>
      </w:pPr>
      <w:r>
        <w:t>Hvorfor er tema aktuelt?</w:t>
      </w:r>
    </w:p>
    <w:p w14:paraId="7EEBA663" w14:textId="4E931F8D" w:rsidR="00453F7B" w:rsidRDefault="00453F7B" w:rsidP="002C42A6">
      <w:pPr>
        <w:pStyle w:val="Listeavsnitt"/>
        <w:numPr>
          <w:ilvl w:val="0"/>
          <w:numId w:val="25"/>
        </w:numPr>
      </w:pPr>
      <w:r>
        <w:t>Hva har blitt gjort tidligere</w:t>
      </w:r>
      <w:r w:rsidR="00C557AD">
        <w:t xml:space="preserve"> </w:t>
      </w:r>
      <w:r w:rsidR="008940C4">
        <w:t>(</w:t>
      </w:r>
      <w:r w:rsidR="00C557AD">
        <w:t>de mest vesentlige referansene</w:t>
      </w:r>
      <w:r w:rsidR="008940C4">
        <w:t>)</w:t>
      </w:r>
      <w:r>
        <w:t>?</w:t>
      </w:r>
    </w:p>
    <w:p w14:paraId="692CC22B" w14:textId="2E9F95E2" w:rsidR="009C337A" w:rsidRDefault="00965EC1" w:rsidP="002C42A6">
      <w:pPr>
        <w:pStyle w:val="Listeavsnitt"/>
        <w:numPr>
          <w:ilvl w:val="0"/>
          <w:numId w:val="25"/>
        </w:numPr>
      </w:pPr>
      <w:r>
        <w:t xml:space="preserve">Hva </w:t>
      </w:r>
      <w:r w:rsidR="00103AAD">
        <w:t xml:space="preserve">er rapportens problemstilling (eget </w:t>
      </w:r>
      <w:r w:rsidR="00453F7B">
        <w:t>underavsnitt</w:t>
      </w:r>
      <w:r w:rsidR="00103AAD">
        <w:t>)</w:t>
      </w:r>
      <w:r w:rsidR="00453F7B">
        <w:t>?</w:t>
      </w:r>
    </w:p>
    <w:p w14:paraId="1CC0F4C3" w14:textId="6474AA1E" w:rsidR="00103AAD" w:rsidRPr="00EF0DC1" w:rsidRDefault="00103AAD" w:rsidP="002C42A6">
      <w:pPr>
        <w:pStyle w:val="Listeavsnitt"/>
        <w:numPr>
          <w:ilvl w:val="0"/>
          <w:numId w:val="25"/>
        </w:numPr>
      </w:pPr>
      <w:r>
        <w:t xml:space="preserve">Hvilke avgrensinger </w:t>
      </w:r>
      <w:r w:rsidR="002549F6">
        <w:t>gjøres</w:t>
      </w:r>
      <w:r w:rsidR="00453F7B">
        <w:t xml:space="preserve"> (eget underavsnitt)?</w:t>
      </w:r>
    </w:p>
    <w:p w14:paraId="6156428A" w14:textId="5937DA3A" w:rsidR="00EB7DD2" w:rsidRDefault="00EB7DD2" w:rsidP="00EB7DD2"/>
    <w:p w14:paraId="4EBBBABC" w14:textId="32278FB1" w:rsidR="00970E79" w:rsidRDefault="00970E79" w:rsidP="00EB7DD2">
      <w:r>
        <w:t>Viktige momenter:</w:t>
      </w:r>
    </w:p>
    <w:p w14:paraId="47A20C51" w14:textId="50D0ED7B" w:rsidR="001B2CD3" w:rsidRDefault="00970E79" w:rsidP="00DF2BD2">
      <w:pPr>
        <w:pStyle w:val="Listeavsnitt"/>
        <w:numPr>
          <w:ilvl w:val="0"/>
          <w:numId w:val="26"/>
        </w:numPr>
      </w:pPr>
      <w:r>
        <w:t xml:space="preserve">Skap </w:t>
      </w:r>
      <w:r w:rsidR="00126C11">
        <w:t>nysgjerrighet</w:t>
      </w:r>
      <w:r w:rsidR="00BD1E43">
        <w:t xml:space="preserve"> slik at leseren </w:t>
      </w:r>
      <w:r w:rsidR="001B2CD3">
        <w:t>ønsker å lese videre</w:t>
      </w:r>
      <w:r w:rsidR="00DF2BD2">
        <w:t>. Kunsten er ofte å aktualisere temaet</w:t>
      </w:r>
      <w:r w:rsidR="00612C4D">
        <w:t xml:space="preserve"> for deretter </w:t>
      </w:r>
      <w:proofErr w:type="spellStart"/>
      <w:r w:rsidR="00612C4D">
        <w:t>o</w:t>
      </w:r>
      <w:proofErr w:type="spellEnd"/>
      <w:r w:rsidR="00612C4D">
        <w:t xml:space="preserve"> peke på konsekvenser som resultatet kan gi. Men unngå å brodere ut hvordan </w:t>
      </w:r>
      <w:r w:rsidR="001B787C">
        <w:t>resultatet oppnås</w:t>
      </w:r>
      <w:r w:rsidR="002408BC">
        <w:t xml:space="preserve"> – for </w:t>
      </w:r>
      <w:r w:rsidR="00D44666">
        <w:t>da</w:t>
      </w:r>
      <w:r w:rsidR="002408BC">
        <w:t xml:space="preserve"> må leseren </w:t>
      </w:r>
      <w:r w:rsidR="00D44666">
        <w:t>lese</w:t>
      </w:r>
      <w:r w:rsidR="002408BC">
        <w:t xml:space="preserve"> videre.</w:t>
      </w:r>
      <w:r w:rsidR="00612C4D">
        <w:t xml:space="preserve"> </w:t>
      </w:r>
    </w:p>
    <w:p w14:paraId="7A336292" w14:textId="487490B6" w:rsidR="00CE0DE6" w:rsidRDefault="00CE0DE6" w:rsidP="00DF2BD2">
      <w:pPr>
        <w:pStyle w:val="Listeavsnitt"/>
        <w:numPr>
          <w:ilvl w:val="0"/>
          <w:numId w:val="26"/>
        </w:numPr>
      </w:pPr>
      <w:r>
        <w:t xml:space="preserve">Prøv å </w:t>
      </w:r>
      <w:r w:rsidR="002C0E13">
        <w:t>gi leseren innblikk i strukturen</w:t>
      </w:r>
      <w:r w:rsidR="0041433E">
        <w:t xml:space="preserve"> til rapporten gjennom </w:t>
      </w:r>
      <w:r w:rsidR="001276FB">
        <w:t>hele introduksjonen</w:t>
      </w:r>
      <w:r w:rsidR="0041433E">
        <w:t>.</w:t>
      </w:r>
    </w:p>
    <w:p w14:paraId="7B229D01" w14:textId="77777777" w:rsidR="00ED346C" w:rsidRDefault="00742422" w:rsidP="00ED346C">
      <w:pPr>
        <w:pStyle w:val="Listeavsnitt"/>
        <w:numPr>
          <w:ilvl w:val="1"/>
          <w:numId w:val="26"/>
        </w:numPr>
      </w:pPr>
      <w:r>
        <w:t>«</w:t>
      </w:r>
      <w:r w:rsidR="005E5808">
        <w:t>Lakseprisens vola</w:t>
      </w:r>
      <w:r w:rsidR="00237B84">
        <w:t>ti</w:t>
      </w:r>
      <w:r w:rsidR="003B1394">
        <w:t xml:space="preserve">litet </w:t>
      </w:r>
      <w:r w:rsidR="00EC1F31">
        <w:t xml:space="preserve">påvirker svært mange aktører </w:t>
      </w:r>
      <w:proofErr w:type="gramStart"/>
      <w:r w:rsidR="00EC1F31">
        <w:t>som…</w:t>
      </w:r>
      <w:proofErr w:type="gramEnd"/>
      <w:r w:rsidR="00EC1F31">
        <w:t>»</w:t>
      </w:r>
    </w:p>
    <w:p w14:paraId="79EE2466" w14:textId="77777777" w:rsidR="00ED346C" w:rsidRDefault="00ED346C" w:rsidP="00ED346C">
      <w:pPr>
        <w:pStyle w:val="Listeavsnitt"/>
        <w:numPr>
          <w:ilvl w:val="1"/>
          <w:numId w:val="26"/>
        </w:numPr>
      </w:pPr>
      <w:r>
        <w:t>«</w:t>
      </w:r>
      <w:proofErr w:type="spellStart"/>
      <w:r>
        <w:t>Ref</w:t>
      </w:r>
      <w:proofErr w:type="spellEnd"/>
      <w:r>
        <w:t xml:space="preserve"> 1 har vist at lakseprisen er avhengig </w:t>
      </w:r>
      <w:proofErr w:type="gramStart"/>
      <w:r>
        <w:t>av…</w:t>
      </w:r>
      <w:proofErr w:type="gramEnd"/>
      <w:r>
        <w:t>»</w:t>
      </w:r>
    </w:p>
    <w:p w14:paraId="7CB099A9" w14:textId="77777777" w:rsidR="00F5102B" w:rsidRDefault="00ED346C" w:rsidP="00ED346C">
      <w:pPr>
        <w:pStyle w:val="Listeavsnitt"/>
        <w:numPr>
          <w:ilvl w:val="1"/>
          <w:numId w:val="26"/>
        </w:numPr>
      </w:pPr>
      <w:r>
        <w:t xml:space="preserve">«Derimot argumenter </w:t>
      </w:r>
      <w:proofErr w:type="spellStart"/>
      <w:r>
        <w:t>Ref</w:t>
      </w:r>
      <w:proofErr w:type="spellEnd"/>
      <w:r>
        <w:t xml:space="preserve"> 2 at </w:t>
      </w:r>
      <w:r w:rsidR="00F5102B">
        <w:t>volatiliteten også påvirkes av»</w:t>
      </w:r>
    </w:p>
    <w:p w14:paraId="6204EF95" w14:textId="4ECF7655" w:rsidR="00EC1F31" w:rsidRDefault="00F5102B" w:rsidP="00ED346C">
      <w:pPr>
        <w:pStyle w:val="Listeavsnitt"/>
        <w:numPr>
          <w:ilvl w:val="1"/>
          <w:numId w:val="26"/>
        </w:numPr>
      </w:pPr>
      <w:r>
        <w:t>«</w:t>
      </w:r>
      <w:r w:rsidR="00B25608">
        <w:t>L</w:t>
      </w:r>
      <w:r w:rsidR="002D7FA6">
        <w:t>itteraturstudiet vårt viser at</w:t>
      </w:r>
      <w:r w:rsidR="00ED346C">
        <w:t xml:space="preserve"> ingen </w:t>
      </w:r>
      <w:r w:rsidR="00696E5F">
        <w:t xml:space="preserve">har </w:t>
      </w:r>
      <w:r w:rsidR="008C5F12">
        <w:t>inkludert</w:t>
      </w:r>
      <w:r w:rsidR="002D7FA6">
        <w:t xml:space="preserve"> </w:t>
      </w:r>
      <w:r w:rsidR="00696E5F">
        <w:t>faktorer som</w:t>
      </w:r>
      <w:r w:rsidR="00ED346C">
        <w:t xml:space="preserve"> …»</w:t>
      </w:r>
    </w:p>
    <w:p w14:paraId="26BB0478" w14:textId="77777777" w:rsidR="0060104D" w:rsidRDefault="00EC1F31" w:rsidP="0041433E">
      <w:pPr>
        <w:pStyle w:val="Listeavsnitt"/>
        <w:numPr>
          <w:ilvl w:val="1"/>
          <w:numId w:val="26"/>
        </w:numPr>
      </w:pPr>
      <w:r>
        <w:t>«</w:t>
      </w:r>
      <w:r w:rsidR="00A6654F">
        <w:t xml:space="preserve">For </w:t>
      </w:r>
      <w:proofErr w:type="spellStart"/>
      <w:r w:rsidR="005D7BAE">
        <w:t>Maritech</w:t>
      </w:r>
      <w:proofErr w:type="spellEnd"/>
      <w:r w:rsidR="00A6654F">
        <w:t xml:space="preserve"> skaper volatiliteten </w:t>
      </w:r>
      <w:r w:rsidR="0060104D">
        <w:t xml:space="preserve">utfordringer for kundene </w:t>
      </w:r>
      <w:proofErr w:type="gramStart"/>
      <w:r w:rsidR="0060104D">
        <w:t>fordi…</w:t>
      </w:r>
      <w:proofErr w:type="gramEnd"/>
      <w:r w:rsidR="0060104D">
        <w:t>»</w:t>
      </w:r>
    </w:p>
    <w:p w14:paraId="202428F4" w14:textId="03B04011" w:rsidR="00263EF3" w:rsidRDefault="0060104D" w:rsidP="0041433E">
      <w:pPr>
        <w:pStyle w:val="Listeavsnitt"/>
        <w:numPr>
          <w:ilvl w:val="1"/>
          <w:numId w:val="26"/>
        </w:numPr>
      </w:pPr>
      <w:r>
        <w:t>«Med bedre</w:t>
      </w:r>
      <w:r w:rsidR="004B32E6">
        <w:t xml:space="preserve"> modeller kan </w:t>
      </w:r>
      <w:proofErr w:type="spellStart"/>
      <w:r w:rsidR="004B32E6">
        <w:t>Maritech</w:t>
      </w:r>
      <w:proofErr w:type="spellEnd"/>
      <w:r w:rsidR="004B32E6">
        <w:t xml:space="preserve"> gi fordel til sine kunder</w:t>
      </w:r>
      <w:r w:rsidR="002D17EB">
        <w:t xml:space="preserve"> ved </w:t>
      </w:r>
      <w:proofErr w:type="gramStart"/>
      <w:r w:rsidR="002D17EB">
        <w:t>at</w:t>
      </w:r>
      <w:r w:rsidR="00EE6510">
        <w:t>…</w:t>
      </w:r>
      <w:proofErr w:type="gramEnd"/>
      <w:r w:rsidR="00EE6510">
        <w:t>»</w:t>
      </w:r>
      <w:r w:rsidR="00237B84">
        <w:t xml:space="preserve"> </w:t>
      </w:r>
    </w:p>
    <w:p w14:paraId="0AEBB82C" w14:textId="6859B1F9" w:rsidR="00B77D40" w:rsidRDefault="002E7521" w:rsidP="00ED346C">
      <w:pPr>
        <w:pStyle w:val="Listeavsnitt"/>
        <w:numPr>
          <w:ilvl w:val="1"/>
          <w:numId w:val="26"/>
        </w:numPr>
      </w:pPr>
      <w:r>
        <w:t>«</w:t>
      </w:r>
      <w:r w:rsidR="0041433E">
        <w:t xml:space="preserve">Vi </w:t>
      </w:r>
      <w:r w:rsidR="002D17EB">
        <w:t>har brukt</w:t>
      </w:r>
      <w:r w:rsidR="0041433E">
        <w:t xml:space="preserve"> </w:t>
      </w:r>
      <w:r w:rsidR="007D3759">
        <w:t>bedriftens salgsdata for å kartlegge</w:t>
      </w:r>
      <w:r w:rsidR="00263EF3">
        <w:t xml:space="preserve"> </w:t>
      </w:r>
      <w:r w:rsidR="00575D93">
        <w:t xml:space="preserve">hvilke faktorer </w:t>
      </w:r>
      <w:proofErr w:type="gramStart"/>
      <w:r w:rsidR="00575D93">
        <w:t>som</w:t>
      </w:r>
      <w:r>
        <w:t>…</w:t>
      </w:r>
      <w:proofErr w:type="gramEnd"/>
      <w:r>
        <w:t>»</w:t>
      </w:r>
    </w:p>
    <w:p w14:paraId="6E0C1085" w14:textId="5466113E" w:rsidR="0041433E" w:rsidRDefault="00B77D40" w:rsidP="0041433E">
      <w:pPr>
        <w:pStyle w:val="Listeavsnitt"/>
        <w:numPr>
          <w:ilvl w:val="1"/>
          <w:numId w:val="26"/>
        </w:numPr>
      </w:pPr>
      <w:r>
        <w:t>«Basert på</w:t>
      </w:r>
      <w:r w:rsidR="00F730AB">
        <w:t xml:space="preserve"> statistisk</w:t>
      </w:r>
      <w:r>
        <w:t xml:space="preserve"> </w:t>
      </w:r>
      <w:r w:rsidR="009416B6">
        <w:t>regresjonste</w:t>
      </w:r>
      <w:r w:rsidR="00F730AB">
        <w:t>ori</w:t>
      </w:r>
      <w:r w:rsidR="009416B6">
        <w:t xml:space="preserve"> </w:t>
      </w:r>
      <w:r w:rsidR="009743FD">
        <w:t xml:space="preserve">har vi </w:t>
      </w:r>
      <w:r w:rsidR="009416B6">
        <w:t>beskrev</w:t>
      </w:r>
      <w:r w:rsidR="009743FD">
        <w:t>et</w:t>
      </w:r>
      <w:r w:rsidR="009416B6">
        <w:t xml:space="preserve"> en</w:t>
      </w:r>
      <w:r w:rsidR="00AB31E7">
        <w:t xml:space="preserve"> ny</w:t>
      </w:r>
      <w:r w:rsidR="009416B6">
        <w:t xml:space="preserve"> modell </w:t>
      </w:r>
      <w:proofErr w:type="gramStart"/>
      <w:r w:rsidR="009416B6">
        <w:t>som…</w:t>
      </w:r>
      <w:proofErr w:type="gramEnd"/>
      <w:r w:rsidR="009416B6">
        <w:t>»</w:t>
      </w:r>
    </w:p>
    <w:p w14:paraId="0B8E1838" w14:textId="05548398" w:rsidR="00387435" w:rsidRDefault="00D227A5" w:rsidP="0041433E">
      <w:pPr>
        <w:pStyle w:val="Listeavsnitt"/>
        <w:numPr>
          <w:ilvl w:val="1"/>
          <w:numId w:val="26"/>
        </w:numPr>
      </w:pPr>
      <w:r>
        <w:t>«</w:t>
      </w:r>
      <w:r w:rsidR="00107605">
        <w:t>I a</w:t>
      </w:r>
      <w:r>
        <w:t xml:space="preserve">nalysen </w:t>
      </w:r>
      <w:r w:rsidR="00D64147">
        <w:t xml:space="preserve">har vi indentifisert interessante funn som </w:t>
      </w:r>
      <w:proofErr w:type="spellStart"/>
      <w:r w:rsidR="00D64147">
        <w:t>bl.a</w:t>
      </w:r>
      <w:proofErr w:type="spellEnd"/>
      <w:r w:rsidR="00107605">
        <w:t>…»</w:t>
      </w:r>
    </w:p>
    <w:p w14:paraId="524C0B6C" w14:textId="1D9C2202" w:rsidR="008A31D2" w:rsidRDefault="00B64902" w:rsidP="00EB7DD2">
      <w:pPr>
        <w:pStyle w:val="Listeavsnitt"/>
        <w:numPr>
          <w:ilvl w:val="1"/>
          <w:numId w:val="26"/>
        </w:numPr>
      </w:pPr>
      <w:r>
        <w:t xml:space="preserve">«Konklusjonen er derfor </w:t>
      </w:r>
      <w:proofErr w:type="gramStart"/>
      <w:r w:rsidR="001276FB">
        <w:t>at</w:t>
      </w:r>
      <w:r w:rsidR="009743FD">
        <w:t>…</w:t>
      </w:r>
      <w:proofErr w:type="gramEnd"/>
      <w:r w:rsidR="009743FD">
        <w:t>»</w:t>
      </w:r>
    </w:p>
    <w:p w14:paraId="09D15D81" w14:textId="78F2715F" w:rsidR="008940C4" w:rsidRDefault="002C1816" w:rsidP="008940C4">
      <w:pPr>
        <w:pStyle w:val="Listeavsnitt"/>
        <w:numPr>
          <w:ilvl w:val="0"/>
          <w:numId w:val="26"/>
        </w:numPr>
      </w:pPr>
      <w:r>
        <w:t>Det er lurt å</w:t>
      </w:r>
      <w:r w:rsidR="00F53562">
        <w:t xml:space="preserve"> henvise tilbake til introduksjonen</w:t>
      </w:r>
      <w:r w:rsidR="00AC7812">
        <w:t xml:space="preserve"> </w:t>
      </w:r>
      <w:r w:rsidR="00AC7812" w:rsidRPr="00AC7812">
        <w:rPr>
          <w:i/>
          <w:iCs/>
        </w:rPr>
        <w:t>indirekte</w:t>
      </w:r>
      <w:r w:rsidR="00F53562">
        <w:t xml:space="preserve"> ved å f.eks. bruke setninger som </w:t>
      </w:r>
      <w:r w:rsidR="00162586">
        <w:t xml:space="preserve">gjentar litt det som ble sagt i introduksjonen. På den måten skapes det en </w:t>
      </w:r>
      <w:r w:rsidR="00166BEA">
        <w:t>rød tr</w:t>
      </w:r>
      <w:r w:rsidR="00C9671C">
        <w:t>å</w:t>
      </w:r>
      <w:r w:rsidR="00166BEA">
        <w:t>d</w:t>
      </w:r>
      <w:r w:rsidR="00162586">
        <w:t xml:space="preserve"> hos leseren </w:t>
      </w:r>
      <w:r w:rsidR="00C9671C">
        <w:t xml:space="preserve">gjennom hele rapporten </w:t>
      </w:r>
      <w:r w:rsidR="00D07F87">
        <w:t xml:space="preserve">hvor hen minnes på hvorfor </w:t>
      </w:r>
      <w:r w:rsidR="00026E49">
        <w:t>rapporten er interessant</w:t>
      </w:r>
      <w:r w:rsidR="00166BEA">
        <w:t>.</w:t>
      </w:r>
    </w:p>
    <w:p w14:paraId="5C7CAB04" w14:textId="77777777" w:rsidR="00F13AF8" w:rsidRDefault="00F13AF8" w:rsidP="00F13AF8">
      <w:pPr>
        <w:pStyle w:val="Overskrift2"/>
      </w:pPr>
      <w:bookmarkStart w:id="17" w:name="_Toc222057404"/>
      <w:r>
        <w:lastRenderedPageBreak/>
        <w:t>Problemstilling</w:t>
      </w:r>
      <w:bookmarkEnd w:id="17"/>
    </w:p>
    <w:p w14:paraId="35B99597" w14:textId="77777777" w:rsidR="00F13AF8" w:rsidRDefault="00F13AF8" w:rsidP="00F13AF8">
      <w:r>
        <w:t>Problemstillingen din er avgjørende for et godt resultat. Dette skal ikke være et «hva»- eller «hvilket»-spørsmål.</w:t>
      </w:r>
    </w:p>
    <w:p w14:paraId="2BAC933B" w14:textId="77777777" w:rsidR="00F13AF8" w:rsidRDefault="00F13AF8" w:rsidP="00F13AF8">
      <w:pPr>
        <w:rPr>
          <w:lang w:eastAsia="nb-NO" w:bidi="ar-SA"/>
        </w:rPr>
      </w:pPr>
    </w:p>
    <w:p w14:paraId="1698FBF4" w14:textId="77777777" w:rsidR="00F13AF8" w:rsidRDefault="00F13AF8" w:rsidP="00F13AF8">
      <w:r>
        <w:t>Sørg for at du har en «hvordan»- eller «hvorfor»-spørsmål, noe som vil gjøre problemstillingen din mye mer omfattende.</w:t>
      </w:r>
    </w:p>
    <w:p w14:paraId="060677FE" w14:textId="77777777" w:rsidR="00F13AF8" w:rsidRDefault="00F13AF8" w:rsidP="00F13AF8"/>
    <w:p w14:paraId="4135EF2A" w14:textId="77777777" w:rsidR="00F13AF8" w:rsidRDefault="00F13AF8" w:rsidP="00F13AF8">
      <w:r>
        <w:t>En god problemstilling danner grunnlaget for hele oppgaven din, så her er det verdt å tenke seg nøye om.</w:t>
      </w:r>
    </w:p>
    <w:p w14:paraId="4D24F852" w14:textId="77777777" w:rsidR="00F13AF8" w:rsidRDefault="00F13AF8" w:rsidP="00F13AF8"/>
    <w:p w14:paraId="1E57485E" w14:textId="77777777" w:rsidR="00F13AF8" w:rsidRDefault="00F13AF8" w:rsidP="00F13AF8">
      <w:r>
        <w:t xml:space="preserve">Kan godt gjenta noe av det som ble sagt i innledningen. </w:t>
      </w:r>
    </w:p>
    <w:p w14:paraId="15800B2D" w14:textId="77777777" w:rsidR="00F13AF8" w:rsidRDefault="00F13AF8" w:rsidP="00F13AF8"/>
    <w:p w14:paraId="6C398CB2" w14:textId="77777777" w:rsidR="00F13AF8" w:rsidRDefault="00F13AF8" w:rsidP="00F13AF8">
      <w:r>
        <w:t>Her er det viktig at du</w:t>
      </w:r>
    </w:p>
    <w:p w14:paraId="76D77036" w14:textId="77777777" w:rsidR="00F13AF8" w:rsidRDefault="00F13AF8" w:rsidP="00F13AF8">
      <w:pPr>
        <w:pStyle w:val="Listeavsnitt"/>
        <w:numPr>
          <w:ilvl w:val="0"/>
          <w:numId w:val="27"/>
        </w:numPr>
      </w:pPr>
      <w:r>
        <w:t>er så spesifikk som mulig</w:t>
      </w:r>
    </w:p>
    <w:p w14:paraId="41F8C905" w14:textId="77777777" w:rsidR="00F13AF8" w:rsidRDefault="00F13AF8" w:rsidP="00F13AF8">
      <w:pPr>
        <w:pStyle w:val="Listeavsnitt"/>
        <w:numPr>
          <w:ilvl w:val="0"/>
          <w:numId w:val="27"/>
        </w:numPr>
      </w:pPr>
      <w:r>
        <w:t>er svært nøye med formuleringene</w:t>
      </w:r>
    </w:p>
    <w:p w14:paraId="004492F9" w14:textId="77777777" w:rsidR="00F13AF8" w:rsidRDefault="00F13AF8" w:rsidP="00F13AF8">
      <w:pPr>
        <w:pStyle w:val="Listeavsnitt"/>
        <w:numPr>
          <w:ilvl w:val="0"/>
          <w:numId w:val="27"/>
        </w:numPr>
      </w:pPr>
      <w:r>
        <w:t>ikke skriver noe du ikke svarer på (</w:t>
      </w:r>
      <w:proofErr w:type="spellStart"/>
      <w:r w:rsidRPr="00541111">
        <w:rPr>
          <w:color w:val="FF0000"/>
        </w:rPr>
        <w:t>dangerzone</w:t>
      </w:r>
      <w:proofErr w:type="spellEnd"/>
      <w:r>
        <w:t>)</w:t>
      </w:r>
    </w:p>
    <w:p w14:paraId="61C6F8E0" w14:textId="77777777" w:rsidR="00F13AF8" w:rsidRDefault="00F13AF8" w:rsidP="00F13AF8">
      <w:pPr>
        <w:pStyle w:val="Listeavsnitt"/>
        <w:numPr>
          <w:ilvl w:val="0"/>
          <w:numId w:val="27"/>
        </w:numPr>
      </w:pPr>
      <w:r>
        <w:t xml:space="preserve">ikke svarer på noe </w:t>
      </w:r>
      <w:r w:rsidRPr="00407FCA">
        <w:rPr>
          <w:i/>
          <w:iCs/>
        </w:rPr>
        <w:t>mer</w:t>
      </w:r>
      <w:r>
        <w:t xml:space="preserve"> enn det som står i problemstillingen (da burde det enten vært tatt ut eller vært inkludert i problemstillingen (</w:t>
      </w:r>
      <w:proofErr w:type="spellStart"/>
      <w:r w:rsidRPr="00407FCA">
        <w:rPr>
          <w:color w:val="FF0000"/>
        </w:rPr>
        <w:t>dangerzone</w:t>
      </w:r>
      <w:proofErr w:type="spellEnd"/>
      <w:r>
        <w:t xml:space="preserve">) </w:t>
      </w:r>
    </w:p>
    <w:p w14:paraId="29469FD7" w14:textId="77777777" w:rsidR="00F13AF8" w:rsidRDefault="00F13AF8" w:rsidP="00F13AF8">
      <w:pPr>
        <w:pStyle w:val="Overskrift2"/>
      </w:pPr>
      <w:bookmarkStart w:id="18" w:name="_Toc222057405"/>
      <w:r>
        <w:t>Delproblemer (valgfri)</w:t>
      </w:r>
      <w:bookmarkEnd w:id="18"/>
    </w:p>
    <w:p w14:paraId="156EC3A4" w14:textId="77777777" w:rsidR="00F13AF8" w:rsidRPr="00AC3295" w:rsidRDefault="00F13AF8" w:rsidP="00F13AF8">
      <w:r>
        <w:t>Du kan om nødvendig dele opp problemstillingen din i flere delproblemer, dersom problemstillingen er komplisert eller omfattende. Det er da viktig at disse delproblemene blir fremstilt i en logisk rekkefølge som gir mening for hovedproblemstillingen. Vær også tydelig til leseren hvilket delproblem du svarer på til enhver tid.</w:t>
      </w:r>
    </w:p>
    <w:p w14:paraId="55541776" w14:textId="77777777" w:rsidR="00F13AF8" w:rsidRDefault="00F13AF8" w:rsidP="00F13AF8">
      <w:pPr>
        <w:pStyle w:val="Overskrift2"/>
      </w:pPr>
      <w:bookmarkStart w:id="19" w:name="_Toc222057406"/>
      <w:r>
        <w:t>Avgrensinger</w:t>
      </w:r>
      <w:bookmarkEnd w:id="19"/>
    </w:p>
    <w:p w14:paraId="1614DC24" w14:textId="77777777" w:rsidR="00F13AF8" w:rsidRDefault="00F13AF8" w:rsidP="00F13AF8">
      <w:r>
        <w:t xml:space="preserve">Avgrensing er en svært viktig måte å </w:t>
      </w:r>
      <w:r w:rsidRPr="00122E1B">
        <w:rPr>
          <w:i/>
          <w:iCs/>
        </w:rPr>
        <w:t>snevre inn</w:t>
      </w:r>
      <w:r>
        <w:t xml:space="preserve"> en problemstilling. Her forklarer du hvorfor du ikke har tatt med det og det. Pass på at du ikke avgrenser noe uten å forklare hvorfor, og husk aldri skriv at du ikke har nok tid e.l. det er et stort tegn på en for vidt formulert problemstilling.</w:t>
      </w:r>
    </w:p>
    <w:p w14:paraId="394E157D" w14:textId="77777777" w:rsidR="00F13AF8" w:rsidRDefault="00F13AF8" w:rsidP="00F13AF8">
      <w:pPr>
        <w:pStyle w:val="Listeavsnitt"/>
        <w:numPr>
          <w:ilvl w:val="0"/>
          <w:numId w:val="28"/>
        </w:numPr>
      </w:pPr>
      <w:r>
        <w:t xml:space="preserve">«Vi avgrenser oppgaven til kun ett produkt </w:t>
      </w:r>
      <w:proofErr w:type="gramStart"/>
      <w:r>
        <w:t>siden…</w:t>
      </w:r>
      <w:proofErr w:type="gramEnd"/>
      <w:r>
        <w:t>»</w:t>
      </w:r>
    </w:p>
    <w:p w14:paraId="039B3009" w14:textId="77777777" w:rsidR="00F13AF8" w:rsidRDefault="00F13AF8" w:rsidP="00F13AF8">
      <w:pPr>
        <w:pStyle w:val="Listeavsnitt"/>
        <w:numPr>
          <w:ilvl w:val="0"/>
          <w:numId w:val="28"/>
        </w:numPr>
      </w:pPr>
      <w:r>
        <w:t xml:space="preserve">«Vi analyserer 80% av kundene da de resterende </w:t>
      </w:r>
      <w:proofErr w:type="gramStart"/>
      <w:r>
        <w:t>ikke…</w:t>
      </w:r>
      <w:proofErr w:type="gramEnd"/>
      <w:r>
        <w:t>»</w:t>
      </w:r>
    </w:p>
    <w:p w14:paraId="738E71A7" w14:textId="77777777" w:rsidR="00F13AF8" w:rsidRDefault="00F13AF8" w:rsidP="00F13AF8">
      <w:pPr>
        <w:pStyle w:val="Listeavsnitt"/>
        <w:numPr>
          <w:ilvl w:val="0"/>
          <w:numId w:val="28"/>
        </w:numPr>
      </w:pPr>
      <w:r>
        <w:t xml:space="preserve">«Oppgaven omfatter kun Norge, da det utenlandske markedet </w:t>
      </w:r>
      <w:proofErr w:type="gramStart"/>
      <w:r>
        <w:t>ikke…</w:t>
      </w:r>
      <w:proofErr w:type="gramEnd"/>
      <w:r>
        <w:t>»</w:t>
      </w:r>
    </w:p>
    <w:p w14:paraId="3AAB1033" w14:textId="77777777" w:rsidR="00F13AF8" w:rsidRDefault="00F13AF8" w:rsidP="00F13AF8">
      <w:pPr>
        <w:pStyle w:val="Overskrift2"/>
      </w:pPr>
      <w:bookmarkStart w:id="20" w:name="_Toc222057407"/>
      <w:r>
        <w:lastRenderedPageBreak/>
        <w:t>Antagelser</w:t>
      </w:r>
      <w:bookmarkEnd w:id="20"/>
    </w:p>
    <w:p w14:paraId="4F994A2B" w14:textId="77777777" w:rsidR="00F13AF8" w:rsidRDefault="00F13AF8" w:rsidP="00F13AF8">
      <w:r>
        <w:t xml:space="preserve">Antagelser er en måte å </w:t>
      </w:r>
      <w:r w:rsidRPr="00122E1B">
        <w:rPr>
          <w:i/>
          <w:iCs/>
        </w:rPr>
        <w:t>presisere</w:t>
      </w:r>
      <w:r>
        <w:t xml:space="preserve"> en problemstilling på. En antagelser er ikke det samme som avgrensing. En avgrensing snevrer inn omfanget, mens en antagelse presiserer situasjonen som analyseres. Man må forklare hvorfor man har tatt antagelsen, og hvilke konsekvenser den får på aktualiteten til analysen.</w:t>
      </w:r>
    </w:p>
    <w:p w14:paraId="46BF4510" w14:textId="77777777" w:rsidR="00F13AF8" w:rsidRDefault="00F13AF8" w:rsidP="00F13AF8">
      <w:pPr>
        <w:pStyle w:val="Listeavsnitt"/>
        <w:numPr>
          <w:ilvl w:val="0"/>
          <w:numId w:val="29"/>
        </w:numPr>
      </w:pPr>
      <w:r>
        <w:t xml:space="preserve">«Vi antar at antall innkommende ordrer er Poissonfordelt </w:t>
      </w:r>
      <w:proofErr w:type="gramStart"/>
      <w:r>
        <w:t>fordi…dette</w:t>
      </w:r>
      <w:proofErr w:type="gramEnd"/>
      <w:r>
        <w:t xml:space="preserve"> gjør </w:t>
      </w:r>
      <w:proofErr w:type="gramStart"/>
      <w:r>
        <w:t>at…</w:t>
      </w:r>
      <w:proofErr w:type="gramEnd"/>
      <w:r>
        <w:t>»</w:t>
      </w:r>
    </w:p>
    <w:p w14:paraId="32C950CD" w14:textId="77777777" w:rsidR="00F13AF8" w:rsidRDefault="00F13AF8" w:rsidP="00F13AF8">
      <w:pPr>
        <w:pStyle w:val="Listeavsnitt"/>
        <w:numPr>
          <w:ilvl w:val="0"/>
          <w:numId w:val="29"/>
        </w:numPr>
      </w:pPr>
      <w:r>
        <w:t xml:space="preserve">«Vi antar at vi kan se vekk fra effekten av prisene i Sverige </w:t>
      </w:r>
      <w:proofErr w:type="gramStart"/>
      <w:r>
        <w:t>fordi…dette</w:t>
      </w:r>
      <w:proofErr w:type="gramEnd"/>
      <w:r>
        <w:t xml:space="preserve"> gjør </w:t>
      </w:r>
      <w:proofErr w:type="gramStart"/>
      <w:r>
        <w:t>at…</w:t>
      </w:r>
      <w:proofErr w:type="gramEnd"/>
      <w:r>
        <w:t>»</w:t>
      </w:r>
    </w:p>
    <w:p w14:paraId="6E9D9543" w14:textId="77777777" w:rsidR="00F13AF8" w:rsidRDefault="00F13AF8" w:rsidP="00F13AF8"/>
    <w:p w14:paraId="78645136" w14:textId="7477F522" w:rsidR="004A4132" w:rsidRDefault="004A4132" w:rsidP="004A4132">
      <w:pPr>
        <w:pStyle w:val="Overskrift1"/>
      </w:pPr>
      <w:bookmarkStart w:id="21" w:name="_Toc222057408"/>
      <w:r>
        <w:t>Litteratur</w:t>
      </w:r>
      <w:bookmarkEnd w:id="21"/>
    </w:p>
    <w:p w14:paraId="3B8C821F" w14:textId="77777777" w:rsidR="004A4132" w:rsidRDefault="004A4132" w:rsidP="004A4132">
      <w:r>
        <w:t xml:space="preserve">Diskuter de viktigste bidragene de 5 siste årene innen temaet du har valgt. Prøv å trekk tråder til din problemstilling og beskriv hvor og hvordan din rapport forholder seg til disse. Pass på at referanser blir korrekte. </w:t>
      </w:r>
    </w:p>
    <w:p w14:paraId="1868C2B2" w14:textId="77777777" w:rsidR="004A4132" w:rsidRDefault="004A4132" w:rsidP="004A4132">
      <w:pPr>
        <w:pStyle w:val="Listeavsnitt"/>
        <w:numPr>
          <w:ilvl w:val="0"/>
          <w:numId w:val="31"/>
        </w:numPr>
      </w:pPr>
      <w:r>
        <w:t xml:space="preserve">Det er ikke alltid nødvendig å ha et eget kapittel for litteratur, det viktigste av alt er at man aldri, </w:t>
      </w:r>
      <w:r w:rsidRPr="00E128DF">
        <w:rPr>
          <w:i/>
          <w:iCs/>
          <w:color w:val="FF0000"/>
        </w:rPr>
        <w:t>aldri</w:t>
      </w:r>
      <w:r w:rsidRPr="00E128DF">
        <w:rPr>
          <w:color w:val="FF0000"/>
        </w:rPr>
        <w:t xml:space="preserve"> </w:t>
      </w:r>
      <w:r>
        <w:t>siterer noen eller kommer med fakta eller påstander, uten at det refereres til hvor du har denne påstanden ifra.  Dette kaller vi synsing, og synsing trekker ned karakteren kraftig.</w:t>
      </w:r>
    </w:p>
    <w:p w14:paraId="0601DB91" w14:textId="77777777" w:rsidR="004A4132" w:rsidRDefault="004A4132" w:rsidP="004A4132">
      <w:pPr>
        <w:pStyle w:val="Listeavsnitt"/>
        <w:numPr>
          <w:ilvl w:val="0"/>
          <w:numId w:val="31"/>
        </w:numPr>
      </w:pPr>
      <w:r>
        <w:t>Det kan ofte skje at man henviser til samme rapport flere ganger i teksten. Unngå da å repetere funnene i rapporten, men ha med selve referansen.</w:t>
      </w:r>
    </w:p>
    <w:p w14:paraId="1051064C" w14:textId="77777777" w:rsidR="004A4132" w:rsidRDefault="004A4132" w:rsidP="004A4132">
      <w:pPr>
        <w:pStyle w:val="Listeavsnitt"/>
        <w:numPr>
          <w:ilvl w:val="0"/>
          <w:numId w:val="31"/>
        </w:numPr>
      </w:pPr>
      <w:r>
        <w:t>Husk en referanse har to hensikter:</w:t>
      </w:r>
    </w:p>
    <w:p w14:paraId="0F6B4311" w14:textId="77777777" w:rsidR="004A4132" w:rsidRDefault="004A4132" w:rsidP="004A4132">
      <w:pPr>
        <w:pStyle w:val="Listeavsnitt"/>
        <w:numPr>
          <w:ilvl w:val="1"/>
          <w:numId w:val="31"/>
        </w:numPr>
      </w:pPr>
      <w:r>
        <w:t>Kreditere resultatet til de som fant det.</w:t>
      </w:r>
    </w:p>
    <w:p w14:paraId="45672DA4" w14:textId="319DB97B" w:rsidR="00551BEE" w:rsidRPr="00352F7C" w:rsidRDefault="004A4132" w:rsidP="004A4132">
      <w:pPr>
        <w:pStyle w:val="Listeavsnitt"/>
        <w:numPr>
          <w:ilvl w:val="1"/>
          <w:numId w:val="31"/>
        </w:numPr>
      </w:pPr>
      <w:r>
        <w:t>Gi leseren en mulighet til å sjekke opp en påstand eller fakta som du bygger rapporten din på.</w:t>
      </w:r>
    </w:p>
    <w:p w14:paraId="6D5259EC" w14:textId="0B50B590" w:rsidR="00EE03F8" w:rsidRDefault="00EE03F8" w:rsidP="00EE03F8">
      <w:pPr>
        <w:pStyle w:val="Overskrift1"/>
      </w:pPr>
      <w:bookmarkStart w:id="22" w:name="_Toc222057409"/>
      <w:r>
        <w:t>Teori</w:t>
      </w:r>
      <w:bookmarkEnd w:id="22"/>
    </w:p>
    <w:p w14:paraId="30D5AA9F" w14:textId="3904197B" w:rsidR="004B0D63" w:rsidRDefault="004B0D63" w:rsidP="004B0D63">
      <w:r>
        <w:t>Når du skal skrive en bacheloroppgave, er det også viktig å inkludere en teoridel. Her skal du beskrive teoretisk perspektiv, tidligere litteratur som beskriver samme tema og hva forskere eventuelt er uenige om.</w:t>
      </w:r>
    </w:p>
    <w:p w14:paraId="13633901" w14:textId="77777777" w:rsidR="004B0D63" w:rsidRDefault="004B0D63" w:rsidP="004B0D63">
      <w:pPr>
        <w:rPr>
          <w:lang w:eastAsia="nb-NO" w:bidi="ar-SA"/>
        </w:rPr>
      </w:pPr>
    </w:p>
    <w:p w14:paraId="0FFF59CD" w14:textId="77777777" w:rsidR="004B0D63" w:rsidRDefault="004B0D63" w:rsidP="004B0D63">
      <w:r>
        <w:t>Du kan også nevne hvorvidt tidligere forskning kan ha oversett noen faktorer, og plassere egen problemstilling i lys av tidligere litteratur på fagfeltet. </w:t>
      </w:r>
    </w:p>
    <w:p w14:paraId="5224BE40" w14:textId="608E955B" w:rsidR="004B0D63" w:rsidRDefault="004B0D63" w:rsidP="004B0D63">
      <w:r>
        <w:lastRenderedPageBreak/>
        <w:t>Pass på at du får frem hva problemstillingen din belyser, som ikke tidligere forskning allerede har gjennomgått.</w:t>
      </w:r>
    </w:p>
    <w:p w14:paraId="5904B486" w14:textId="77777777" w:rsidR="004B0D63" w:rsidRDefault="004B0D63" w:rsidP="004B0D63"/>
    <w:p w14:paraId="66A3809A" w14:textId="77777777" w:rsidR="004B0D63" w:rsidRDefault="004B0D63" w:rsidP="004B0D63">
      <w:r>
        <w:t>Teoridelen din skal rett og slett beskrive grunnlaget for studiet ditt, og danner utgangspunktet for videre metodevalg.</w:t>
      </w:r>
    </w:p>
    <w:p w14:paraId="6493F354" w14:textId="1AEADA59" w:rsidR="003749B0" w:rsidRDefault="003749B0" w:rsidP="003749B0"/>
    <w:p w14:paraId="5A49623B" w14:textId="67753480" w:rsidR="00FF78B2" w:rsidRDefault="003325E5" w:rsidP="00FF78B2">
      <w:pPr>
        <w:pStyle w:val="Overskrift1"/>
      </w:pPr>
      <w:bookmarkStart w:id="23" w:name="_Toc222057410"/>
      <w:r>
        <w:t>Casebeskrivelse</w:t>
      </w:r>
      <w:bookmarkEnd w:id="23"/>
    </w:p>
    <w:p w14:paraId="31BE46C5" w14:textId="24372179" w:rsidR="00DB7828" w:rsidRDefault="00F13EB4" w:rsidP="00DB7828">
      <w:r>
        <w:t>Har skal problemstilling</w:t>
      </w:r>
      <w:r w:rsidR="00D27F66">
        <w:t>en</w:t>
      </w:r>
      <w:r>
        <w:t xml:space="preserve"> </w:t>
      </w:r>
      <w:r w:rsidR="00003B15">
        <w:t>utbroderes for den bedriften du sama</w:t>
      </w:r>
      <w:r w:rsidR="00CE6639">
        <w:t>rbeidet med</w:t>
      </w:r>
      <w:r w:rsidR="00D27F66">
        <w:t xml:space="preserve"> eller </w:t>
      </w:r>
      <w:proofErr w:type="gramStart"/>
      <w:r w:rsidR="00D27F66">
        <w:t xml:space="preserve">det </w:t>
      </w:r>
      <w:r w:rsidR="00CE6639">
        <w:t>.</w:t>
      </w:r>
      <w:proofErr w:type="gramEnd"/>
      <w:r w:rsidR="00CE6639">
        <w:t xml:space="preserve"> </w:t>
      </w:r>
      <w:r w:rsidR="00D47EE1">
        <w:t>Ta med all relevant informasjon som</w:t>
      </w:r>
      <w:r w:rsidR="00C0567D">
        <w:t xml:space="preserve"> er nødvendig for å få en full forståelse av problemet, men ikke mer. </w:t>
      </w:r>
      <w:r w:rsidR="00D27F66">
        <w:t xml:space="preserve"> </w:t>
      </w:r>
      <w:r w:rsidR="000B5A64">
        <w:t>Husk å holde den røde tråden til problemstillingen, unø</w:t>
      </w:r>
      <w:r w:rsidR="00F23E80">
        <w:t xml:space="preserve">dvendig informasjon trekker ned. </w:t>
      </w:r>
      <w:r w:rsidR="00D27F66">
        <w:t xml:space="preserve">Man kan gjerne beskrive </w:t>
      </w:r>
      <w:r w:rsidR="00F23E80">
        <w:t xml:space="preserve">om </w:t>
      </w:r>
      <w:r w:rsidR="00D27F66">
        <w:t>en bransje</w:t>
      </w:r>
      <w:r w:rsidR="002A787D">
        <w:t xml:space="preserve"> eller </w:t>
      </w:r>
      <w:r w:rsidR="00F23E80">
        <w:t xml:space="preserve">en </w:t>
      </w:r>
      <w:r w:rsidR="002A787D">
        <w:t>teori</w:t>
      </w:r>
      <w:r w:rsidR="00FD111E">
        <w:t xml:space="preserve"> hvis problemstillingen ikke </w:t>
      </w:r>
      <w:r w:rsidR="002A787D">
        <w:t>omhandler en spesifikk bedrift.</w:t>
      </w:r>
    </w:p>
    <w:p w14:paraId="720BD6ED" w14:textId="38349BAD" w:rsidR="00865FAC" w:rsidRDefault="00865FAC" w:rsidP="00DB7828"/>
    <w:p w14:paraId="5545123D" w14:textId="1378EECE" w:rsidR="00865FAC" w:rsidRDefault="00865FAC" w:rsidP="00DB7828">
      <w:r>
        <w:t>Anta vi f.ek</w:t>
      </w:r>
      <w:r w:rsidR="0027292E">
        <w:t xml:space="preserve">s. har som problemstilling og forbedre gjennomløpstiden for </w:t>
      </w:r>
      <w:r w:rsidR="00886DDC">
        <w:t>en vare i en produksjonsbedrift:</w:t>
      </w:r>
    </w:p>
    <w:p w14:paraId="1FCA8A9E" w14:textId="77777777" w:rsidR="00865FAC" w:rsidRDefault="00865FAC" w:rsidP="00DB7828"/>
    <w:p w14:paraId="3474B076" w14:textId="77777777" w:rsidR="0058592F" w:rsidRDefault="00D04080" w:rsidP="0058592F">
      <w:pPr>
        <w:pStyle w:val="Listeavsnitt"/>
        <w:numPr>
          <w:ilvl w:val="0"/>
          <w:numId w:val="32"/>
        </w:numPr>
      </w:pPr>
      <w:r>
        <w:t xml:space="preserve">Type bedrift og hvorfor </w:t>
      </w:r>
      <w:r w:rsidR="0006413E">
        <w:t>produktet</w:t>
      </w:r>
      <w:r>
        <w:t xml:space="preserve"> </w:t>
      </w:r>
      <w:r w:rsidR="00886DDC">
        <w:t xml:space="preserve">har </w:t>
      </w:r>
      <w:r w:rsidR="0006413E">
        <w:t>lav</w:t>
      </w:r>
      <w:r w:rsidR="00886DDC">
        <w:t xml:space="preserve"> gjennomløpstid</w:t>
      </w:r>
      <w:r w:rsidR="00AC081E">
        <w:t>.</w:t>
      </w:r>
    </w:p>
    <w:p w14:paraId="6058AF98" w14:textId="21FD957C" w:rsidR="00AC081E" w:rsidRDefault="0058592F" w:rsidP="0058592F">
      <w:pPr>
        <w:pStyle w:val="Listeavsnitt"/>
        <w:numPr>
          <w:ilvl w:val="0"/>
          <w:numId w:val="32"/>
        </w:numPr>
      </w:pPr>
      <w:r>
        <w:t>Beskrivelse av produktets oppbygning i komponenter</w:t>
      </w:r>
      <w:r w:rsidR="00AE22C6">
        <w:t>.</w:t>
      </w:r>
    </w:p>
    <w:p w14:paraId="42E5C3BB" w14:textId="051F8BAE" w:rsidR="00D04080" w:rsidRDefault="00AC081E" w:rsidP="00AC081E">
      <w:pPr>
        <w:pStyle w:val="Listeavsnitt"/>
        <w:numPr>
          <w:ilvl w:val="0"/>
          <w:numId w:val="32"/>
        </w:numPr>
      </w:pPr>
      <w:r>
        <w:t>Hvordan bedriften gjennomfører produksjonen av produktet i dag?</w:t>
      </w:r>
    </w:p>
    <w:p w14:paraId="101738C2" w14:textId="1F14A7A0" w:rsidR="0089625B" w:rsidRDefault="00886DDC" w:rsidP="0089625B">
      <w:pPr>
        <w:pStyle w:val="Listeavsnitt"/>
        <w:numPr>
          <w:ilvl w:val="0"/>
          <w:numId w:val="32"/>
        </w:numPr>
      </w:pPr>
      <w:r>
        <w:t xml:space="preserve">Hvilke faktorer som påvirker </w:t>
      </w:r>
      <w:r w:rsidR="0006413E">
        <w:t>gjennomløpstiden</w:t>
      </w:r>
      <w:r w:rsidR="00503A37">
        <w:t>.</w:t>
      </w:r>
    </w:p>
    <w:p w14:paraId="189477A1" w14:textId="525B755F" w:rsidR="0089625B" w:rsidRDefault="0058592F" w:rsidP="0058592F">
      <w:pPr>
        <w:pStyle w:val="Listeavsnitt"/>
        <w:numPr>
          <w:ilvl w:val="0"/>
          <w:numId w:val="32"/>
        </w:numPr>
      </w:pPr>
      <w:r>
        <w:t>Hvilke data som bedriften har for prosessen</w:t>
      </w:r>
      <w:r w:rsidR="00AE22C6">
        <w:t>.</w:t>
      </w:r>
    </w:p>
    <w:p w14:paraId="471E81A1" w14:textId="38FB2C60" w:rsidR="00AE22C6" w:rsidRDefault="0058592F" w:rsidP="00AE22C6">
      <w:pPr>
        <w:pStyle w:val="Listeavsnitt"/>
        <w:numPr>
          <w:ilvl w:val="0"/>
          <w:numId w:val="32"/>
        </w:numPr>
      </w:pPr>
      <w:r>
        <w:t>Hv</w:t>
      </w:r>
      <w:r w:rsidR="00AE22C6">
        <w:t>a bedriften tror som forårsaker lav gjennomløpstid.</w:t>
      </w:r>
    </w:p>
    <w:p w14:paraId="333EAE93" w14:textId="77777777" w:rsidR="002A787D" w:rsidRDefault="002A787D" w:rsidP="00DB7828"/>
    <w:p w14:paraId="0280650E" w14:textId="392C5759" w:rsidR="00DB7828" w:rsidRDefault="00DB7828" w:rsidP="00DB7828">
      <w:pPr>
        <w:pStyle w:val="Overskrift1"/>
      </w:pPr>
      <w:bookmarkStart w:id="24" w:name="_Toc222057411"/>
      <w:r>
        <w:t>Metode og data</w:t>
      </w:r>
      <w:r w:rsidR="00AE22C6">
        <w:t xml:space="preserve"> (kan splittes i to)</w:t>
      </w:r>
      <w:bookmarkEnd w:id="24"/>
    </w:p>
    <w:p w14:paraId="751FBCA2" w14:textId="417672C9" w:rsidR="00637207" w:rsidRPr="00637207" w:rsidRDefault="00637207" w:rsidP="00637207">
      <w:r>
        <w:t xml:space="preserve">Litt avhengig av </w:t>
      </w:r>
      <w:r w:rsidR="008221AC">
        <w:t>omfanget</w:t>
      </w:r>
      <w:r>
        <w:t xml:space="preserve">, kan det være </w:t>
      </w:r>
      <w:r w:rsidR="008221AC">
        <w:t>lurt å vurdere om du skal splitte kapittelet i to eller ikke.</w:t>
      </w:r>
    </w:p>
    <w:p w14:paraId="68412280" w14:textId="6025287C" w:rsidR="00AE22C6" w:rsidRDefault="00637207" w:rsidP="00637207">
      <w:pPr>
        <w:pStyle w:val="Overskrift2"/>
      </w:pPr>
      <w:bookmarkStart w:id="25" w:name="_Toc222057412"/>
      <w:r>
        <w:t>Metode</w:t>
      </w:r>
      <w:bookmarkEnd w:id="25"/>
    </w:p>
    <w:p w14:paraId="13FAB40F" w14:textId="2B2ADD96" w:rsidR="006C67D0" w:rsidRDefault="006C67D0" w:rsidP="006C67D0">
      <w:r>
        <w:t>I oppgavens metodedel skal du beskrive valgt metode. Dette skal beskrives så nøyaktig at andre skal kunne klare å gjenta prosessen. Metodedelen gir leseren mulighet til å vurdere hvorvidt oppgaven kan inneholde feil i fremgangsmåten.</w:t>
      </w:r>
    </w:p>
    <w:p w14:paraId="26838043" w14:textId="77777777" w:rsidR="006C67D0" w:rsidRDefault="006C67D0" w:rsidP="006C67D0">
      <w:pPr>
        <w:rPr>
          <w:lang w:eastAsia="nb-NO" w:bidi="ar-SA"/>
        </w:rPr>
      </w:pPr>
    </w:p>
    <w:p w14:paraId="13DA4D1D" w14:textId="1DDC49BB" w:rsidR="006C67D0" w:rsidRDefault="006C67D0" w:rsidP="006C67D0">
      <w:r>
        <w:t>Oppgi paradigme betraktninger, forskningsperspektiv, forskningsdesign, innsamlingsmetode for data, utvalgskriterier, utvalgsmetode, utvalgsstørrelse og analysemetoder.</w:t>
      </w:r>
    </w:p>
    <w:p w14:paraId="27055809" w14:textId="77777777" w:rsidR="006C67D0" w:rsidRDefault="006C67D0" w:rsidP="006C67D0"/>
    <w:p w14:paraId="0C8F17B5" w14:textId="34C3183B" w:rsidR="00637207" w:rsidRDefault="006C67D0" w:rsidP="00637207">
      <w:r>
        <w:t xml:space="preserve">Du kan også ta opp eventuelle etiske spørsmål og </w:t>
      </w:r>
      <w:proofErr w:type="gramStart"/>
      <w:r>
        <w:t>potensielle</w:t>
      </w:r>
      <w:proofErr w:type="gramEnd"/>
      <w:r>
        <w:t xml:space="preserve"> feilkilder.</w:t>
      </w:r>
    </w:p>
    <w:p w14:paraId="65629427" w14:textId="77777777" w:rsidR="00572DCD" w:rsidRDefault="00572DCD" w:rsidP="00637207"/>
    <w:p w14:paraId="3B856560" w14:textId="7E6AE1BA" w:rsidR="00572DCD" w:rsidRDefault="00572DCD" w:rsidP="00637207">
      <w:r>
        <w:t>Eksempel:</w:t>
      </w:r>
    </w:p>
    <w:p w14:paraId="38A3BD4F" w14:textId="77777777" w:rsidR="00572DCD" w:rsidRPr="00572DCD" w:rsidRDefault="00572DCD" w:rsidP="00572DCD">
      <w:pPr>
        <w:numPr>
          <w:ilvl w:val="0"/>
          <w:numId w:val="38"/>
        </w:numPr>
      </w:pPr>
      <w:r w:rsidRPr="00572DCD">
        <w:t>Hvilken forskningsmetode er valgt?</w:t>
      </w:r>
    </w:p>
    <w:p w14:paraId="7CA241C8" w14:textId="77777777" w:rsidR="00572DCD" w:rsidRPr="00572DCD" w:rsidRDefault="00572DCD" w:rsidP="00572DCD">
      <w:pPr>
        <w:numPr>
          <w:ilvl w:val="1"/>
          <w:numId w:val="38"/>
        </w:numPr>
      </w:pPr>
      <w:r w:rsidRPr="00572DCD">
        <w:t xml:space="preserve">For de fleste er det </w:t>
      </w:r>
      <w:proofErr w:type="gramStart"/>
      <w:r w:rsidRPr="00572DCD">
        <w:t>case</w:t>
      </w:r>
      <w:proofErr w:type="gramEnd"/>
      <w:r w:rsidRPr="00572DCD">
        <w:t>-metode</w:t>
      </w:r>
    </w:p>
    <w:p w14:paraId="77C29DCC" w14:textId="77777777" w:rsidR="00572DCD" w:rsidRPr="00572DCD" w:rsidRDefault="00572DCD" w:rsidP="00572DCD">
      <w:pPr>
        <w:numPr>
          <w:ilvl w:val="0"/>
          <w:numId w:val="38"/>
        </w:numPr>
      </w:pPr>
      <w:r w:rsidRPr="00572DCD">
        <w:t>Kvantitativ eller kvalitativ?</w:t>
      </w:r>
    </w:p>
    <w:p w14:paraId="002C9CF7" w14:textId="77777777" w:rsidR="00572DCD" w:rsidRPr="00572DCD" w:rsidRDefault="00572DCD" w:rsidP="00572DCD">
      <w:pPr>
        <w:numPr>
          <w:ilvl w:val="1"/>
          <w:numId w:val="38"/>
        </w:numPr>
      </w:pPr>
      <w:r w:rsidRPr="00572DCD">
        <w:t>Hva slags data (spørreskjema, intervju, fra ERP systemet)</w:t>
      </w:r>
    </w:p>
    <w:p w14:paraId="4A8E5AF7" w14:textId="77777777" w:rsidR="00572DCD" w:rsidRPr="00572DCD" w:rsidRDefault="00572DCD" w:rsidP="00572DCD">
      <w:pPr>
        <w:numPr>
          <w:ilvl w:val="2"/>
          <w:numId w:val="38"/>
        </w:numPr>
      </w:pPr>
      <w:r w:rsidRPr="00572DCD">
        <w:t>Teori rundt det å lage spørreskjema</w:t>
      </w:r>
    </w:p>
    <w:p w14:paraId="52448827" w14:textId="77777777" w:rsidR="00572DCD" w:rsidRPr="00572DCD" w:rsidRDefault="00572DCD" w:rsidP="00572DCD">
      <w:pPr>
        <w:numPr>
          <w:ilvl w:val="2"/>
          <w:numId w:val="38"/>
        </w:numPr>
      </w:pPr>
      <w:r w:rsidRPr="00572DCD">
        <w:t>Teori rundt det med nøyaktigheten av data fra ERP system</w:t>
      </w:r>
    </w:p>
    <w:p w14:paraId="2A2820E7" w14:textId="77777777" w:rsidR="00572DCD" w:rsidRPr="00572DCD" w:rsidRDefault="00572DCD" w:rsidP="00572DCD">
      <w:pPr>
        <w:numPr>
          <w:ilvl w:val="1"/>
          <w:numId w:val="38"/>
        </w:numPr>
      </w:pPr>
      <w:r w:rsidRPr="00572DCD">
        <w:t>Metode for analyse, kvantitativ, kvalitativ</w:t>
      </w:r>
    </w:p>
    <w:p w14:paraId="60830480" w14:textId="77777777" w:rsidR="00572DCD" w:rsidRPr="00572DCD" w:rsidRDefault="00572DCD" w:rsidP="00572DCD">
      <w:pPr>
        <w:numPr>
          <w:ilvl w:val="2"/>
          <w:numId w:val="38"/>
        </w:numPr>
      </w:pPr>
      <w:r w:rsidRPr="00572DCD">
        <w:t>Kort beskrivelse av den metoden som er valgt</w:t>
      </w:r>
    </w:p>
    <w:p w14:paraId="1D508063" w14:textId="77777777" w:rsidR="00572DCD" w:rsidRPr="00572DCD" w:rsidRDefault="00572DCD" w:rsidP="00572DCD">
      <w:pPr>
        <w:numPr>
          <w:ilvl w:val="2"/>
          <w:numId w:val="38"/>
        </w:numPr>
      </w:pPr>
      <w:r w:rsidRPr="00572DCD">
        <w:t>Statistisk metode? regresjon?</w:t>
      </w:r>
    </w:p>
    <w:p w14:paraId="345A204B" w14:textId="77777777" w:rsidR="00572DCD" w:rsidRPr="00572DCD" w:rsidRDefault="00572DCD" w:rsidP="00572DCD">
      <w:pPr>
        <w:numPr>
          <w:ilvl w:val="2"/>
          <w:numId w:val="38"/>
        </w:numPr>
      </w:pPr>
      <w:r w:rsidRPr="00572DCD">
        <w:t>Kort beskrivelse (bruk lærebøker)</w:t>
      </w:r>
    </w:p>
    <w:p w14:paraId="0095BE48" w14:textId="77777777" w:rsidR="00572DCD" w:rsidRPr="00572DCD" w:rsidRDefault="00572DCD" w:rsidP="00572DCD">
      <w:pPr>
        <w:numPr>
          <w:ilvl w:val="2"/>
          <w:numId w:val="38"/>
        </w:numPr>
      </w:pPr>
      <w:r w:rsidRPr="00572DCD">
        <w:t xml:space="preserve">Dataverktøy for eksempel SPSS eller </w:t>
      </w:r>
      <w:proofErr w:type="spellStart"/>
      <w:r w:rsidRPr="00572DCD">
        <w:t>excel</w:t>
      </w:r>
      <w:proofErr w:type="spellEnd"/>
    </w:p>
    <w:p w14:paraId="17205AF5" w14:textId="4F4E2D90" w:rsidR="00572DCD" w:rsidRDefault="00572DCD" w:rsidP="00637207"/>
    <w:p w14:paraId="0536CEE0" w14:textId="22AB0785" w:rsidR="00572DCD" w:rsidRDefault="00572DCD" w:rsidP="00637207"/>
    <w:p w14:paraId="164C503C" w14:textId="08AEDC40" w:rsidR="00572DCD" w:rsidRDefault="00572DCD" w:rsidP="00637207"/>
    <w:p w14:paraId="37443D8C" w14:textId="77777777" w:rsidR="00572DCD" w:rsidRDefault="00572DCD" w:rsidP="00637207"/>
    <w:p w14:paraId="0D302838" w14:textId="60230A1C" w:rsidR="00637207" w:rsidRDefault="00637207" w:rsidP="00637207">
      <w:pPr>
        <w:pStyle w:val="Overskrift2"/>
      </w:pPr>
      <w:bookmarkStart w:id="26" w:name="_Toc222057413"/>
      <w:r>
        <w:t>Data</w:t>
      </w:r>
      <w:bookmarkEnd w:id="26"/>
    </w:p>
    <w:p w14:paraId="3B47AB77" w14:textId="47D5D3FD" w:rsidR="006D5615" w:rsidRDefault="006D5615" w:rsidP="006D5615">
      <w:r>
        <w:t xml:space="preserve">Her beskriver du hvilke data du har brukt, hvordan du har fått tak i </w:t>
      </w:r>
      <w:proofErr w:type="gramStart"/>
      <w:r>
        <w:t>de</w:t>
      </w:r>
      <w:proofErr w:type="gramEnd"/>
      <w:r w:rsidR="00135F0D">
        <w:t xml:space="preserve"> og hvordan leser evt. kan få tak i dataene om nødvendig.</w:t>
      </w:r>
    </w:p>
    <w:p w14:paraId="71326EDE" w14:textId="77777777" w:rsidR="00C4108E" w:rsidRPr="006D5615" w:rsidRDefault="00C4108E" w:rsidP="006D5615"/>
    <w:p w14:paraId="195F0007" w14:textId="0133EA79" w:rsidR="00213747" w:rsidRDefault="006D5615" w:rsidP="00213747">
      <w:r w:rsidRPr="006D5615">
        <w:t xml:space="preserve">Hvordan er </w:t>
      </w:r>
      <w:r w:rsidR="00213747">
        <w:t>data</w:t>
      </w:r>
      <w:r w:rsidRPr="006D5615">
        <w:t xml:space="preserve"> samlet inn:</w:t>
      </w:r>
    </w:p>
    <w:p w14:paraId="31F11ED2" w14:textId="77777777" w:rsidR="00213747" w:rsidRDefault="00213747" w:rsidP="00213747"/>
    <w:p w14:paraId="265E484E" w14:textId="77777777" w:rsidR="00213747" w:rsidRDefault="006D5615" w:rsidP="00213747">
      <w:pPr>
        <w:pStyle w:val="Listeavsnitt"/>
        <w:numPr>
          <w:ilvl w:val="0"/>
          <w:numId w:val="36"/>
        </w:numPr>
      </w:pPr>
      <w:r w:rsidRPr="006D5615">
        <w:t>Tidsperiode</w:t>
      </w:r>
    </w:p>
    <w:p w14:paraId="0F0B2D0C" w14:textId="77777777" w:rsidR="00213747" w:rsidRDefault="006D5615" w:rsidP="00213747">
      <w:pPr>
        <w:pStyle w:val="Listeavsnitt"/>
        <w:numPr>
          <w:ilvl w:val="0"/>
          <w:numId w:val="36"/>
        </w:numPr>
      </w:pPr>
      <w:r w:rsidRPr="006D5615">
        <w:t>Intervju</w:t>
      </w:r>
      <w:r w:rsidR="00C4108E">
        <w:t xml:space="preserve"> – </w:t>
      </w:r>
      <w:r w:rsidRPr="006D5615">
        <w:t>hvor mange</w:t>
      </w:r>
      <w:r w:rsidR="007007B1">
        <w:t xml:space="preserve"> og til </w:t>
      </w:r>
      <w:r w:rsidRPr="006D5615">
        <w:t>hvem? (Hvorfor ble disse valgt som intervjuobjekt)</w:t>
      </w:r>
    </w:p>
    <w:p w14:paraId="2B513D02" w14:textId="77777777" w:rsidR="00213747" w:rsidRDefault="006D5615" w:rsidP="00213747">
      <w:pPr>
        <w:pStyle w:val="Listeavsnitt"/>
        <w:numPr>
          <w:ilvl w:val="0"/>
          <w:numId w:val="36"/>
        </w:numPr>
      </w:pPr>
      <w:r w:rsidRPr="006D5615">
        <w:lastRenderedPageBreak/>
        <w:t>Spørreskjema</w:t>
      </w:r>
      <w:r w:rsidR="00C4108E">
        <w:t xml:space="preserve"> – </w:t>
      </w:r>
      <w:r w:rsidRPr="006D5615">
        <w:t>hvor mange er det sent til</w:t>
      </w:r>
      <w:r w:rsidR="00C4108E">
        <w:t xml:space="preserve">, </w:t>
      </w:r>
      <w:r w:rsidRPr="006D5615">
        <w:t>hvor mange fikk dere inn</w:t>
      </w:r>
      <w:r w:rsidR="00C4108E">
        <w:t xml:space="preserve">, </w:t>
      </w:r>
      <w:r w:rsidRPr="006D5615">
        <w:t>hvor mange kunne dere bruke</w:t>
      </w:r>
      <w:r w:rsidR="00E52897">
        <w:t xml:space="preserve"> – </w:t>
      </w:r>
      <w:r w:rsidRPr="006D5615">
        <w:t>hvem sendte dere til</w:t>
      </w:r>
      <w:r w:rsidR="00E52897">
        <w:t xml:space="preserve"> – </w:t>
      </w:r>
      <w:r w:rsidR="007007B1">
        <w:t>er det flere versjoner</w:t>
      </w:r>
      <w:r w:rsidRPr="006D5615">
        <w:t>?</w:t>
      </w:r>
    </w:p>
    <w:p w14:paraId="24073A4B" w14:textId="395B8FBD" w:rsidR="006C67D0" w:rsidRDefault="006D5615" w:rsidP="00213747">
      <w:pPr>
        <w:pStyle w:val="Listeavsnitt"/>
        <w:numPr>
          <w:ilvl w:val="0"/>
          <w:numId w:val="36"/>
        </w:numPr>
      </w:pPr>
      <w:r w:rsidRPr="006D5615">
        <w:t>Data fra ERP-systemet: Periode-antall observasjoner rå data</w:t>
      </w:r>
      <w:r w:rsidR="00213747">
        <w:t xml:space="preserve">, </w:t>
      </w:r>
      <w:r w:rsidRPr="006D5615">
        <w:t xml:space="preserve">antall observasjoner etter </w:t>
      </w:r>
      <w:proofErr w:type="spellStart"/>
      <w:r w:rsidRPr="006D5615">
        <w:t>cleaning</w:t>
      </w:r>
      <w:proofErr w:type="spellEnd"/>
      <w:r w:rsidRPr="006D5615">
        <w:t>.</w:t>
      </w:r>
    </w:p>
    <w:p w14:paraId="7FFC358F" w14:textId="5310C6A9" w:rsidR="00BF699F" w:rsidRDefault="00BF699F" w:rsidP="00BF699F">
      <w:pPr>
        <w:pStyle w:val="Overskrift1"/>
      </w:pPr>
      <w:bookmarkStart w:id="27" w:name="_Toc222057414"/>
      <w:r>
        <w:t>Modellering</w:t>
      </w:r>
      <w:bookmarkEnd w:id="27"/>
    </w:p>
    <w:p w14:paraId="3A8215E8" w14:textId="77777777" w:rsidR="00BF699F" w:rsidRPr="006C67D0" w:rsidRDefault="00BF699F" w:rsidP="00BF699F"/>
    <w:p w14:paraId="0B015D8B" w14:textId="00A58F37" w:rsidR="00AE22C6" w:rsidRPr="00AE22C6" w:rsidRDefault="00AE22C6" w:rsidP="00AE22C6">
      <w:pPr>
        <w:pStyle w:val="Overskrift1"/>
      </w:pPr>
      <w:bookmarkStart w:id="28" w:name="_Toc222057415"/>
      <w:r>
        <w:t>Analyse</w:t>
      </w:r>
      <w:bookmarkEnd w:id="28"/>
    </w:p>
    <w:p w14:paraId="160DAE37" w14:textId="77777777" w:rsidR="00213747" w:rsidRPr="00213747" w:rsidRDefault="00213747" w:rsidP="00213747">
      <w:pPr>
        <w:rPr>
          <w:lang w:eastAsia="nb-NO" w:bidi="ar-SA"/>
        </w:rPr>
      </w:pPr>
      <w:r w:rsidRPr="00213747">
        <w:rPr>
          <w:lang w:eastAsia="nb-NO" w:bidi="ar-SA"/>
        </w:rPr>
        <w:t>Hvordan skrive bacheloroppgave etter at metodedelen er laget? Jo, du lager en analyse!</w:t>
      </w:r>
    </w:p>
    <w:p w14:paraId="25E13911" w14:textId="4556E9F7" w:rsidR="00213747" w:rsidRDefault="00213747" w:rsidP="00213747">
      <w:pPr>
        <w:rPr>
          <w:lang w:eastAsia="nb-NO" w:bidi="ar-SA"/>
        </w:rPr>
      </w:pPr>
      <w:r w:rsidRPr="00213747">
        <w:rPr>
          <w:lang w:eastAsia="nb-NO" w:bidi="ar-SA"/>
        </w:rPr>
        <w:t>Dette er siste bit før du kan presentere selve resultatene av studiene. Du kan velge mellom forskjellige metoder, nemlig</w:t>
      </w:r>
      <w:r w:rsidR="00EC0154">
        <w:rPr>
          <w:lang w:eastAsia="nb-NO" w:bidi="ar-SA"/>
        </w:rPr>
        <w:t>:</w:t>
      </w:r>
    </w:p>
    <w:p w14:paraId="325A76E2" w14:textId="77777777" w:rsidR="00EC0154" w:rsidRPr="00213747" w:rsidRDefault="00EC0154" w:rsidP="00213747">
      <w:pPr>
        <w:rPr>
          <w:lang w:eastAsia="nb-NO" w:bidi="ar-SA"/>
        </w:rPr>
      </w:pPr>
    </w:p>
    <w:p w14:paraId="4C5706C9" w14:textId="77777777" w:rsidR="00213747" w:rsidRPr="00213747" w:rsidRDefault="00213747" w:rsidP="00EC0154">
      <w:pPr>
        <w:pStyle w:val="Listeavsnitt"/>
        <w:numPr>
          <w:ilvl w:val="0"/>
          <w:numId w:val="37"/>
        </w:numPr>
        <w:rPr>
          <w:lang w:eastAsia="nb-NO" w:bidi="ar-SA"/>
        </w:rPr>
      </w:pPr>
      <w:r w:rsidRPr="00213747">
        <w:rPr>
          <w:lang w:eastAsia="nb-NO" w:bidi="ar-SA"/>
        </w:rPr>
        <w:t>Kvalitativ metode (intervju eller lignende)</w:t>
      </w:r>
    </w:p>
    <w:p w14:paraId="41AC1D0B" w14:textId="77777777" w:rsidR="00213747" w:rsidRPr="00213747" w:rsidRDefault="00213747" w:rsidP="00EC0154">
      <w:pPr>
        <w:pStyle w:val="Listeavsnitt"/>
        <w:numPr>
          <w:ilvl w:val="0"/>
          <w:numId w:val="37"/>
        </w:numPr>
        <w:rPr>
          <w:lang w:eastAsia="nb-NO" w:bidi="ar-SA"/>
        </w:rPr>
      </w:pPr>
      <w:r w:rsidRPr="00213747">
        <w:rPr>
          <w:lang w:eastAsia="nb-NO" w:bidi="ar-SA"/>
        </w:rPr>
        <w:t>Kvantitativ metode</w:t>
      </w:r>
    </w:p>
    <w:p w14:paraId="02E3088A" w14:textId="77777777" w:rsidR="00213747" w:rsidRPr="00213747" w:rsidRDefault="00213747" w:rsidP="00EC0154">
      <w:pPr>
        <w:pStyle w:val="Listeavsnitt"/>
        <w:numPr>
          <w:ilvl w:val="0"/>
          <w:numId w:val="37"/>
        </w:numPr>
        <w:rPr>
          <w:lang w:eastAsia="nb-NO" w:bidi="ar-SA"/>
        </w:rPr>
      </w:pPr>
      <w:r w:rsidRPr="00213747">
        <w:rPr>
          <w:lang w:eastAsia="nb-NO" w:bidi="ar-SA"/>
        </w:rPr>
        <w:t>Dokumentanalyse</w:t>
      </w:r>
    </w:p>
    <w:p w14:paraId="2135D1CF" w14:textId="77777777" w:rsidR="00EC0154" w:rsidRDefault="00EC0154" w:rsidP="00213747">
      <w:pPr>
        <w:rPr>
          <w:lang w:eastAsia="nb-NO" w:bidi="ar-SA"/>
        </w:rPr>
      </w:pPr>
    </w:p>
    <w:p w14:paraId="5ACB4BEE" w14:textId="3A2B10F1" w:rsidR="00213747" w:rsidRPr="00213747" w:rsidRDefault="00213747" w:rsidP="00213747">
      <w:pPr>
        <w:rPr>
          <w:lang w:eastAsia="nb-NO" w:bidi="ar-SA"/>
        </w:rPr>
      </w:pPr>
      <w:r w:rsidRPr="00213747">
        <w:rPr>
          <w:lang w:eastAsia="nb-NO" w:bidi="ar-SA"/>
        </w:rPr>
        <w:t>Prat gjerne med veilederen din om du er usikker på hvilken metode som er best for akkurat din problemstilling.</w:t>
      </w:r>
    </w:p>
    <w:p w14:paraId="0EBFF98F" w14:textId="75D599B8" w:rsidR="003325E5" w:rsidRDefault="003325E5" w:rsidP="003325E5"/>
    <w:p w14:paraId="1E771F95" w14:textId="4DB3E009" w:rsidR="003325E5" w:rsidRDefault="000F66BC" w:rsidP="006C0E9A">
      <w:pPr>
        <w:pStyle w:val="Overskrift1"/>
      </w:pPr>
      <w:bookmarkStart w:id="29" w:name="_Toc222057416"/>
      <w:r>
        <w:t>Resultat</w:t>
      </w:r>
      <w:bookmarkEnd w:id="29"/>
    </w:p>
    <w:p w14:paraId="7BA30179" w14:textId="6DFB1D84" w:rsidR="003F39AA" w:rsidRDefault="003F39AA" w:rsidP="003F39AA">
      <w:r>
        <w:t>Den kanskje viktigste delen når du skal skrive en bacheloroppgave, er resultatdelen. Her beskriver du alle funnene som er gjort i analyser og studier.</w:t>
      </w:r>
    </w:p>
    <w:p w14:paraId="55A8525A" w14:textId="77777777" w:rsidR="003F39AA" w:rsidRDefault="003F39AA" w:rsidP="003F39AA">
      <w:pPr>
        <w:rPr>
          <w:lang w:eastAsia="nb-NO" w:bidi="ar-SA"/>
        </w:rPr>
      </w:pPr>
    </w:p>
    <w:p w14:paraId="377C6A7B" w14:textId="6028864A" w:rsidR="003F39AA" w:rsidRDefault="003F39AA" w:rsidP="003F39AA">
      <w:r>
        <w:t>Det er viktig at du presenterer resultatene på en klar og tydelig måte – gjerne ved bruk av tabeller og figurer.</w:t>
      </w:r>
    </w:p>
    <w:p w14:paraId="0DB4AF36" w14:textId="0411D7EB" w:rsidR="00572DCD" w:rsidRDefault="00572DCD" w:rsidP="003F39AA">
      <w:r>
        <w:t>Noen viktige punkter:</w:t>
      </w:r>
    </w:p>
    <w:p w14:paraId="3B9504CC" w14:textId="77777777" w:rsidR="00572DCD" w:rsidRDefault="00572DCD" w:rsidP="003F39AA"/>
    <w:p w14:paraId="57E9C70B" w14:textId="77777777" w:rsidR="00572DCD" w:rsidRPr="00572DCD" w:rsidRDefault="00572DCD" w:rsidP="00572DCD">
      <w:pPr>
        <w:numPr>
          <w:ilvl w:val="0"/>
          <w:numId w:val="39"/>
        </w:numPr>
      </w:pPr>
      <w:r w:rsidRPr="00572DCD">
        <w:t>Dersom dette er et eget kapittel så skal dere her kun presentere resultatene i form av tabeller og/eller figurer.</w:t>
      </w:r>
    </w:p>
    <w:p w14:paraId="3E85D912" w14:textId="77777777" w:rsidR="00572DCD" w:rsidRPr="00572DCD" w:rsidRDefault="00572DCD" w:rsidP="00572DCD">
      <w:pPr>
        <w:numPr>
          <w:ilvl w:val="0"/>
          <w:numId w:val="39"/>
        </w:numPr>
      </w:pPr>
      <w:r w:rsidRPr="00572DCD">
        <w:t>Tabeller: Oppsummerte resultater</w:t>
      </w:r>
    </w:p>
    <w:p w14:paraId="2FE56CD8" w14:textId="77777777" w:rsidR="00572DCD" w:rsidRPr="00572DCD" w:rsidRDefault="00572DCD" w:rsidP="00572DCD">
      <w:pPr>
        <w:numPr>
          <w:ilvl w:val="0"/>
          <w:numId w:val="39"/>
        </w:numPr>
      </w:pPr>
      <w:r w:rsidRPr="00572DCD">
        <w:t>Resultatene er direkte linket til forskningsspørsmålet!</w:t>
      </w:r>
    </w:p>
    <w:p w14:paraId="0F8D6420" w14:textId="77777777" w:rsidR="00572DCD" w:rsidRPr="00572DCD" w:rsidRDefault="00572DCD" w:rsidP="00572DCD">
      <w:pPr>
        <w:numPr>
          <w:ilvl w:val="1"/>
          <w:numId w:val="39"/>
        </w:numPr>
      </w:pPr>
      <w:r w:rsidRPr="00572DCD">
        <w:lastRenderedPageBreak/>
        <w:t>Dersom det ikke er det så er det to alternativer:</w:t>
      </w:r>
    </w:p>
    <w:p w14:paraId="3E46E84E" w14:textId="77777777" w:rsidR="00572DCD" w:rsidRPr="00572DCD" w:rsidRDefault="00572DCD" w:rsidP="00572DCD">
      <w:pPr>
        <w:numPr>
          <w:ilvl w:val="2"/>
          <w:numId w:val="39"/>
        </w:numPr>
      </w:pPr>
      <w:r w:rsidRPr="00572DCD">
        <w:t>Kjør analysene på nytt i henhold til forskningsspørsmålet</w:t>
      </w:r>
    </w:p>
    <w:p w14:paraId="414AD985" w14:textId="77777777" w:rsidR="00572DCD" w:rsidRPr="00572DCD" w:rsidRDefault="00572DCD" w:rsidP="00572DCD">
      <w:pPr>
        <w:numPr>
          <w:ilvl w:val="2"/>
          <w:numId w:val="39"/>
        </w:numPr>
      </w:pPr>
      <w:r w:rsidRPr="00572DCD">
        <w:t>Endre forskningsspørsmålet slik at det er samsvar med analysene</w:t>
      </w:r>
    </w:p>
    <w:p w14:paraId="6F878D58" w14:textId="77777777" w:rsidR="00572DCD" w:rsidRPr="00572DCD" w:rsidRDefault="00572DCD" w:rsidP="00572DCD">
      <w:pPr>
        <w:numPr>
          <w:ilvl w:val="0"/>
          <w:numId w:val="39"/>
        </w:numPr>
      </w:pPr>
      <w:r w:rsidRPr="00572DCD">
        <w:t>NB: En forklarende tekst for hver tabell og hver figur!</w:t>
      </w:r>
    </w:p>
    <w:p w14:paraId="3E46547E" w14:textId="77777777" w:rsidR="00572DCD" w:rsidRPr="00572DCD" w:rsidRDefault="00572DCD" w:rsidP="00572DCD">
      <w:pPr>
        <w:numPr>
          <w:ilvl w:val="1"/>
          <w:numId w:val="39"/>
        </w:numPr>
      </w:pPr>
      <w:r w:rsidRPr="00572DCD">
        <w:t>Som regel kommer teksten før tabellen/figuren, men noen ganger etter og noen ganger litt tekst først og litt etter tabellen/figuren.</w:t>
      </w:r>
    </w:p>
    <w:p w14:paraId="2B24326D" w14:textId="77777777" w:rsidR="00572DCD" w:rsidRPr="00572DCD" w:rsidRDefault="00572DCD" w:rsidP="00572DCD">
      <w:pPr>
        <w:numPr>
          <w:ilvl w:val="1"/>
          <w:numId w:val="39"/>
        </w:numPr>
      </w:pPr>
      <w:r w:rsidRPr="00572DCD">
        <w:t>Dere vil synes at det er overflødig med forklarende tekst, men det må gjøres og kun det som dere ser: en objektiv presentasjon.</w:t>
      </w:r>
    </w:p>
    <w:p w14:paraId="0A1840EA" w14:textId="77777777" w:rsidR="00572DCD" w:rsidRDefault="00572DCD" w:rsidP="003F39AA"/>
    <w:p w14:paraId="08A6950F" w14:textId="79B1277A" w:rsidR="000F66BC" w:rsidRDefault="000F66BC" w:rsidP="000F66BC"/>
    <w:p w14:paraId="1C447B05" w14:textId="14364D0C" w:rsidR="000F66BC" w:rsidRDefault="000F66BC" w:rsidP="000F66BC">
      <w:pPr>
        <w:pStyle w:val="Overskrift1"/>
      </w:pPr>
      <w:bookmarkStart w:id="30" w:name="_Toc222057417"/>
      <w:r>
        <w:t>Diskusjon</w:t>
      </w:r>
      <w:bookmarkEnd w:id="30"/>
    </w:p>
    <w:p w14:paraId="7641DB54" w14:textId="77777777" w:rsidR="00B81E85" w:rsidRDefault="00B81E85" w:rsidP="00B81E85">
      <w:pPr>
        <w:rPr>
          <w:lang w:eastAsia="nb-NO" w:bidi="ar-SA"/>
        </w:rPr>
      </w:pPr>
      <w:r>
        <w:t>I diskusjonsdelen skal du diskutere de forskjellige funnene du har gjort. Her skal du blant annet inkludere en kritisk metodediskusjon, der du vurderer om metoden din var riktig.</w:t>
      </w:r>
    </w:p>
    <w:p w14:paraId="5788227F" w14:textId="14E98972" w:rsidR="00B81E85" w:rsidRDefault="00B81E85" w:rsidP="00B81E85">
      <w:r>
        <w:t>Diskuter hvor pålitelige funnene dine er, om de er generaliserbare og eventuelle svakheter. Forklar også hvorvidt studiet har gitt ny teoretisk innsikt, og om hypoteser kan avkreftes.</w:t>
      </w:r>
    </w:p>
    <w:p w14:paraId="5E4AA63D" w14:textId="70D86B77" w:rsidR="00E50DF1" w:rsidRDefault="00E50DF1" w:rsidP="00B81E85"/>
    <w:p w14:paraId="399FB75B" w14:textId="07DE1E2B" w:rsidR="00E50DF1" w:rsidRDefault="00E50DF1" w:rsidP="00B81E85">
      <w:r>
        <w:t>Noen viktige punkter:</w:t>
      </w:r>
    </w:p>
    <w:p w14:paraId="02368175" w14:textId="08D7FB42" w:rsidR="00B81E85" w:rsidRDefault="00B81E85" w:rsidP="00B81E85"/>
    <w:p w14:paraId="3A4CB715" w14:textId="77777777" w:rsidR="00E50DF1" w:rsidRPr="00E50DF1" w:rsidRDefault="00E50DF1" w:rsidP="00E50DF1">
      <w:pPr>
        <w:numPr>
          <w:ilvl w:val="0"/>
          <w:numId w:val="40"/>
        </w:numPr>
      </w:pPr>
      <w:r w:rsidRPr="00E50DF1">
        <w:t>Her skal resultatene diskuteres</w:t>
      </w:r>
    </w:p>
    <w:p w14:paraId="2C1873A7" w14:textId="77777777" w:rsidR="00E50DF1" w:rsidRPr="00E50DF1" w:rsidRDefault="00E50DF1" w:rsidP="00E50DF1">
      <w:pPr>
        <w:numPr>
          <w:ilvl w:val="1"/>
          <w:numId w:val="40"/>
        </w:numPr>
      </w:pPr>
      <w:r w:rsidRPr="00E50DF1">
        <w:t xml:space="preserve">Studenter blander ofte sammen diskusjon og </w:t>
      </w:r>
      <w:proofErr w:type="gramStart"/>
      <w:r w:rsidRPr="00E50DF1">
        <w:t>resultater...</w:t>
      </w:r>
      <w:proofErr w:type="gramEnd"/>
    </w:p>
    <w:p w14:paraId="41198B09" w14:textId="77777777" w:rsidR="00E50DF1" w:rsidRPr="00E50DF1" w:rsidRDefault="00E50DF1" w:rsidP="00E50DF1">
      <w:pPr>
        <w:numPr>
          <w:ilvl w:val="0"/>
          <w:numId w:val="40"/>
        </w:numPr>
      </w:pPr>
      <w:r w:rsidRPr="00E50DF1">
        <w:t>Her skal dere kommentere de resultatene som dere har funnet</w:t>
      </w:r>
    </w:p>
    <w:p w14:paraId="0BF7A90C" w14:textId="77777777" w:rsidR="00E50DF1" w:rsidRPr="00E50DF1" w:rsidRDefault="00E50DF1" w:rsidP="00E50DF1">
      <w:pPr>
        <w:numPr>
          <w:ilvl w:val="1"/>
          <w:numId w:val="40"/>
        </w:numPr>
      </w:pPr>
      <w:r w:rsidRPr="00E50DF1">
        <w:t>Er dette som forventet?</w:t>
      </w:r>
    </w:p>
    <w:p w14:paraId="371CDD7E" w14:textId="77777777" w:rsidR="00E50DF1" w:rsidRPr="00E50DF1" w:rsidRDefault="00E50DF1" w:rsidP="00E50DF1">
      <w:pPr>
        <w:numPr>
          <w:ilvl w:val="1"/>
          <w:numId w:val="40"/>
        </w:numPr>
      </w:pPr>
      <w:r w:rsidRPr="00E50DF1">
        <w:t>Uventede funn? Hvis ja hvordan kan dere forklare dette</w:t>
      </w:r>
    </w:p>
    <w:p w14:paraId="696A0416" w14:textId="77777777" w:rsidR="00E50DF1" w:rsidRPr="00E50DF1" w:rsidRDefault="00E50DF1" w:rsidP="00E50DF1">
      <w:pPr>
        <w:numPr>
          <w:ilvl w:val="0"/>
          <w:numId w:val="40"/>
        </w:numPr>
      </w:pPr>
      <w:r w:rsidRPr="00E50DF1">
        <w:t>Stemmer deres resultater med forskningslitteraturen?</w:t>
      </w:r>
    </w:p>
    <w:p w14:paraId="232BAD9D" w14:textId="77777777" w:rsidR="00E50DF1" w:rsidRPr="00E50DF1" w:rsidRDefault="00E50DF1" w:rsidP="00E50DF1">
      <w:pPr>
        <w:numPr>
          <w:ilvl w:val="1"/>
          <w:numId w:val="40"/>
        </w:numPr>
      </w:pPr>
      <w:r w:rsidRPr="00E50DF1">
        <w:t xml:space="preserve">Hvis ikke, hvorfor ikke? Og det kan være bra! </w:t>
      </w:r>
    </w:p>
    <w:p w14:paraId="5DB02FE8" w14:textId="77777777" w:rsidR="00E50DF1" w:rsidRPr="00E50DF1" w:rsidRDefault="00E50DF1" w:rsidP="00E50DF1">
      <w:pPr>
        <w:numPr>
          <w:ilvl w:val="1"/>
          <w:numId w:val="40"/>
        </w:numPr>
      </w:pPr>
      <w:r w:rsidRPr="00E50DF1">
        <w:t>Hvis ja, kan dere henvise til forskningslitteraturen for å understøtte deres resultater</w:t>
      </w:r>
    </w:p>
    <w:p w14:paraId="4B2AC93F" w14:textId="6F37FE6E" w:rsidR="00E50DF1" w:rsidRDefault="00E50DF1" w:rsidP="00E50DF1">
      <w:pPr>
        <w:numPr>
          <w:ilvl w:val="0"/>
          <w:numId w:val="40"/>
        </w:numPr>
      </w:pPr>
      <w:r w:rsidRPr="00E50DF1">
        <w:t xml:space="preserve">Resultatene diskuteres opp mot </w:t>
      </w:r>
      <w:proofErr w:type="gramStart"/>
      <w:r w:rsidRPr="00E50DF1">
        <w:t>problemstillingen!•</w:t>
      </w:r>
      <w:proofErr w:type="gramEnd"/>
      <w:r w:rsidRPr="00E50DF1">
        <w:t>Har dere fått svar på forskningsspørsmålet?</w:t>
      </w:r>
    </w:p>
    <w:p w14:paraId="5DF4D0D8" w14:textId="77777777" w:rsidR="00E50DF1" w:rsidRPr="00E50DF1" w:rsidRDefault="00E50DF1" w:rsidP="00E50DF1">
      <w:pPr>
        <w:numPr>
          <w:ilvl w:val="0"/>
          <w:numId w:val="40"/>
        </w:numPr>
      </w:pPr>
      <w:r w:rsidRPr="00E50DF1">
        <w:t>Hvilken betydning for næringslivet?</w:t>
      </w:r>
    </w:p>
    <w:p w14:paraId="13FCE515" w14:textId="77777777" w:rsidR="00E50DF1" w:rsidRPr="00E50DF1" w:rsidRDefault="00E50DF1" w:rsidP="00E50DF1">
      <w:pPr>
        <w:numPr>
          <w:ilvl w:val="0"/>
          <w:numId w:val="40"/>
        </w:numPr>
      </w:pPr>
      <w:r w:rsidRPr="00E50DF1">
        <w:t>Anbefales som eget punkt i diskusjonen (dette er et viktig punkt i oppgaven)</w:t>
      </w:r>
    </w:p>
    <w:p w14:paraId="67ED1EB5" w14:textId="77777777" w:rsidR="00E50DF1" w:rsidRPr="00E50DF1" w:rsidRDefault="00E50DF1" w:rsidP="00E50DF1">
      <w:pPr>
        <w:numPr>
          <w:ilvl w:val="0"/>
          <w:numId w:val="40"/>
        </w:numPr>
      </w:pPr>
      <w:r w:rsidRPr="00E50DF1">
        <w:t>Hva medfører deres resultater for næringslivet/bedriften?</w:t>
      </w:r>
    </w:p>
    <w:p w14:paraId="0EBFFBEB" w14:textId="77777777" w:rsidR="00E50DF1" w:rsidRPr="00E50DF1" w:rsidRDefault="00E50DF1" w:rsidP="00E50DF1">
      <w:pPr>
        <w:numPr>
          <w:ilvl w:val="0"/>
          <w:numId w:val="40"/>
        </w:numPr>
      </w:pPr>
      <w:r w:rsidRPr="00E50DF1">
        <w:lastRenderedPageBreak/>
        <w:t>Hvilke endringer bør bedriften/næringslivet gjøre?</w:t>
      </w:r>
    </w:p>
    <w:p w14:paraId="76302B01" w14:textId="77777777" w:rsidR="00E50DF1" w:rsidRPr="00E50DF1" w:rsidRDefault="00E50DF1" w:rsidP="00E50DF1">
      <w:pPr>
        <w:numPr>
          <w:ilvl w:val="0"/>
          <w:numId w:val="40"/>
        </w:numPr>
      </w:pPr>
      <w:r w:rsidRPr="00E50DF1">
        <w:t>Mulig å generalisere?</w:t>
      </w:r>
    </w:p>
    <w:p w14:paraId="30EEADE4" w14:textId="77777777" w:rsidR="00E50DF1" w:rsidRPr="00E50DF1" w:rsidRDefault="00E50DF1" w:rsidP="00E50DF1">
      <w:pPr>
        <w:numPr>
          <w:ilvl w:val="0"/>
          <w:numId w:val="40"/>
        </w:numPr>
      </w:pPr>
      <w:r w:rsidRPr="00E50DF1">
        <w:t>Ta med begrensinger/svakheter i oppgaven</w:t>
      </w:r>
    </w:p>
    <w:p w14:paraId="5228C59C" w14:textId="4F91C64A" w:rsidR="00E50DF1" w:rsidRPr="00E50DF1" w:rsidRDefault="00E50DF1" w:rsidP="00E50DF1">
      <w:pPr>
        <w:numPr>
          <w:ilvl w:val="0"/>
          <w:numId w:val="40"/>
        </w:numPr>
      </w:pPr>
      <w:r w:rsidRPr="00E50DF1">
        <w:t xml:space="preserve">Ikke overfokuser på dette </w:t>
      </w:r>
      <w:proofErr w:type="gramStart"/>
      <w:r w:rsidRPr="00E50DF1">
        <w:t>punktet</w:t>
      </w:r>
      <w:proofErr w:type="gramEnd"/>
      <w:r w:rsidRPr="00E50DF1">
        <w:t xml:space="preserve"> men vær ærlige</w:t>
      </w:r>
    </w:p>
    <w:p w14:paraId="60CEB90A" w14:textId="77777777" w:rsidR="00E50DF1" w:rsidRPr="00B81E85" w:rsidRDefault="00E50DF1" w:rsidP="00B81E85"/>
    <w:p w14:paraId="02996EE5" w14:textId="6F21BC15" w:rsidR="000F66BC" w:rsidRDefault="000F66BC" w:rsidP="000F66BC">
      <w:pPr>
        <w:pStyle w:val="Overskrift1"/>
      </w:pPr>
      <w:bookmarkStart w:id="31" w:name="_Toc222057418"/>
      <w:r>
        <w:t>Konklusjon</w:t>
      </w:r>
      <w:bookmarkEnd w:id="31"/>
    </w:p>
    <w:p w14:paraId="7C395B0D" w14:textId="0F15AFAE" w:rsidR="00352F7C" w:rsidRDefault="00352F7C" w:rsidP="00352F7C"/>
    <w:p w14:paraId="58861F01" w14:textId="77777777" w:rsidR="004A6943" w:rsidRDefault="004A6943" w:rsidP="004A6943">
      <w:pPr>
        <w:rPr>
          <w:lang w:eastAsia="nb-NO" w:bidi="ar-SA"/>
        </w:rPr>
      </w:pPr>
      <w:r>
        <w:t>I oppgavens konklusjon oppsummerer du hovedfunn sett i forhold til problemstilling.</w:t>
      </w:r>
    </w:p>
    <w:p w14:paraId="2C6043F4" w14:textId="77777777" w:rsidR="004A6943" w:rsidRDefault="004A6943" w:rsidP="004A6943">
      <w:r>
        <w:t>Avslutt gjerne med spørsmål til videre forskning, og del personlige refleksjoner du eventuelt måtte ha.</w:t>
      </w:r>
    </w:p>
    <w:p w14:paraId="4E016D05" w14:textId="03D6B2FB" w:rsidR="004A6943" w:rsidRDefault="004A6943" w:rsidP="00352F7C"/>
    <w:p w14:paraId="3CA04418" w14:textId="77777777" w:rsidR="00E50DF1" w:rsidRPr="00E50DF1" w:rsidRDefault="00E50DF1" w:rsidP="00E50DF1">
      <w:r w:rsidRPr="00E50DF1">
        <w:t>Hva er det viktigste dere har funnet?</w:t>
      </w:r>
    </w:p>
    <w:p w14:paraId="6B6126B5" w14:textId="77777777" w:rsidR="00E50DF1" w:rsidRPr="00E50DF1" w:rsidRDefault="00E50DF1" w:rsidP="00E50DF1">
      <w:pPr>
        <w:numPr>
          <w:ilvl w:val="0"/>
          <w:numId w:val="42"/>
        </w:numPr>
      </w:pPr>
      <w:r w:rsidRPr="00E50DF1">
        <w:t>Konkludere i henhold til oppgavens problemstilling. Ofte begynner en konklusjon med å gjenta forskningsspørsmålet:</w:t>
      </w:r>
    </w:p>
    <w:p w14:paraId="0916CD5E" w14:textId="0226B2A4" w:rsidR="00E50DF1" w:rsidRPr="00E50DF1" w:rsidRDefault="00E50DF1" w:rsidP="00E50DF1">
      <w:pPr>
        <w:numPr>
          <w:ilvl w:val="1"/>
          <w:numId w:val="42"/>
        </w:numPr>
      </w:pPr>
      <w:r>
        <w:t>«</w:t>
      </w:r>
      <w:r w:rsidRPr="00E50DF1">
        <w:t xml:space="preserve">I denne oppgaven har analysert/redegjort </w:t>
      </w:r>
      <w:proofErr w:type="gramStart"/>
      <w:r w:rsidRPr="00E50DF1">
        <w:t>for...</w:t>
      </w:r>
      <w:proofErr w:type="gramEnd"/>
      <w:r>
        <w:t>»</w:t>
      </w:r>
      <w:r w:rsidRPr="00E50DF1">
        <w:t>.</w:t>
      </w:r>
    </w:p>
    <w:p w14:paraId="4AD139EF" w14:textId="2EAC11D5" w:rsidR="00E50DF1" w:rsidRPr="00E50DF1" w:rsidRDefault="00E50DF1" w:rsidP="00E50DF1">
      <w:pPr>
        <w:numPr>
          <w:ilvl w:val="1"/>
          <w:numId w:val="42"/>
        </w:numPr>
      </w:pPr>
      <w:r>
        <w:t>«</w:t>
      </w:r>
      <w:r w:rsidRPr="00E50DF1">
        <w:t>Hovedfunnene i oppgaven viser at</w:t>
      </w:r>
      <w:proofErr w:type="gramStart"/>
      <w:r w:rsidRPr="00E50DF1">
        <w:t xml:space="preserve"> ....</w:t>
      </w:r>
      <w:proofErr w:type="gramEnd"/>
      <w:r>
        <w:t>»</w:t>
      </w:r>
    </w:p>
    <w:p w14:paraId="57A854CC" w14:textId="790F9981" w:rsidR="00E50DF1" w:rsidRPr="00E50DF1" w:rsidRDefault="00E50DF1" w:rsidP="00E50DF1">
      <w:pPr>
        <w:numPr>
          <w:ilvl w:val="1"/>
          <w:numId w:val="42"/>
        </w:numPr>
      </w:pPr>
      <w:r>
        <w:t>«</w:t>
      </w:r>
      <w:r w:rsidRPr="00E50DF1">
        <w:t>På tross av de svakhetene som oppgaven har er det indikasjoner om at ...</w:t>
      </w:r>
      <w:r>
        <w:t>»</w:t>
      </w:r>
    </w:p>
    <w:p w14:paraId="6FCA012E" w14:textId="7A418443" w:rsidR="00E50DF1" w:rsidRPr="00E50DF1" w:rsidRDefault="00E50DF1" w:rsidP="00E50DF1">
      <w:pPr>
        <w:numPr>
          <w:ilvl w:val="0"/>
          <w:numId w:val="42"/>
        </w:numPr>
      </w:pPr>
      <w:r w:rsidRPr="00E50DF1">
        <w:t>I konklusjonen blir det ofte litt gjentagelse fra diskusjon/</w:t>
      </w:r>
      <w:proofErr w:type="gramStart"/>
      <w:r w:rsidRPr="00E50DF1">
        <w:t>resultat</w:t>
      </w:r>
      <w:proofErr w:type="gramEnd"/>
      <w:r w:rsidRPr="00E50DF1">
        <w:t xml:space="preserve"> men det er helt greit. Her skal dere dra frem de viktigste funnene og hvilken betydning det har for deres </w:t>
      </w:r>
      <w:proofErr w:type="gramStart"/>
      <w:r w:rsidRPr="00E50DF1">
        <w:t>case</w:t>
      </w:r>
      <w:proofErr w:type="gramEnd"/>
      <w:r w:rsidRPr="00E50DF1">
        <w:t>.</w:t>
      </w:r>
    </w:p>
    <w:p w14:paraId="5E9D08D2" w14:textId="49683EA0" w:rsidR="00E50DF1" w:rsidRDefault="00E50DF1" w:rsidP="00352F7C"/>
    <w:p w14:paraId="3F374DE7" w14:textId="77777777" w:rsidR="00E50DF1" w:rsidRDefault="00E50DF1" w:rsidP="00352F7C"/>
    <w:p w14:paraId="6B494F4B" w14:textId="15108793" w:rsidR="00352F7C" w:rsidRDefault="00352F7C" w:rsidP="00352F7C">
      <w:pPr>
        <w:pStyle w:val="Overskrift1"/>
      </w:pPr>
      <w:bookmarkStart w:id="32" w:name="_Toc222057419"/>
      <w:r>
        <w:t>Bibliografi</w:t>
      </w:r>
      <w:bookmarkEnd w:id="32"/>
    </w:p>
    <w:p w14:paraId="362DBE63" w14:textId="48FAEC1D" w:rsidR="00EC0154" w:rsidRPr="00EC0154" w:rsidRDefault="00EC0154" w:rsidP="00EC0154">
      <w:pPr>
        <w:pStyle w:val="Overskrift1"/>
      </w:pPr>
      <w:bookmarkStart w:id="33" w:name="_Toc222057420"/>
      <w:r>
        <w:t>Vedlegg</w:t>
      </w:r>
      <w:bookmarkEnd w:id="33"/>
    </w:p>
    <w:p w14:paraId="15C58968" w14:textId="77777777" w:rsidR="000F66BC" w:rsidRPr="000F66BC" w:rsidRDefault="000F66BC" w:rsidP="000F66BC"/>
    <w:sectPr w:rsidR="000F66BC" w:rsidRPr="000F66BC" w:rsidSect="00C90D42">
      <w:pgSz w:w="11907" w:h="16840"/>
      <w:pgMar w:top="1411" w:right="1411" w:bottom="1411" w:left="1728"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78071" w14:textId="77777777" w:rsidR="003C55BC" w:rsidRDefault="003C55BC">
      <w:r>
        <w:separator/>
      </w:r>
    </w:p>
  </w:endnote>
  <w:endnote w:type="continuationSeparator" w:id="0">
    <w:p w14:paraId="62D59B89" w14:textId="77777777" w:rsidR="003C55BC" w:rsidRDefault="003C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615642A0" w14:textId="77777777" w:rsidR="00955329" w:rsidRDefault="00955329" w:rsidP="00BE42D3">
    <w:pPr>
      <w:pStyle w:val="Bunnteks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3836" w14:textId="77777777" w:rsidR="003C55BC" w:rsidRDefault="003C55BC">
      <w:r>
        <w:separator/>
      </w:r>
    </w:p>
  </w:footnote>
  <w:footnote w:type="continuationSeparator" w:id="0">
    <w:p w14:paraId="77E4AC6C" w14:textId="77777777" w:rsidR="003C55BC" w:rsidRDefault="003C5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Overskrift1"/>
      <w:lvlText w:val="%1.0"/>
      <w:lvlJc w:val="left"/>
      <w:pPr>
        <w:ind w:left="432" w:hanging="432"/>
      </w:pPr>
      <w:rPr>
        <w:rFonts w:hint="default"/>
      </w:rPr>
    </w:lvl>
    <w:lvl w:ilvl="1">
      <w:start w:val="1"/>
      <w:numFmt w:val="decimal"/>
      <w:pStyle w:val="Overskrift2"/>
      <w:lvlText w:val="%1.%2"/>
      <w:lvlJc w:val="left"/>
      <w:pPr>
        <w:ind w:left="576" w:hanging="576"/>
      </w:pPr>
      <w:rPr>
        <w:rFonts w:hint="default"/>
        <w:i w:val="0"/>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rPr>
      <w:rFonts w:cs="Sendnya"/>
      <w:sz w:val="24"/>
      <w:szCs w:val="24"/>
      <w:lang w:eastAsia="zh-CN" w:bidi="or-IN"/>
    </w:rPr>
  </w:style>
  <w:style w:type="paragraph" w:styleId="Overskrift1">
    <w:name w:val="heading 1"/>
    <w:basedOn w:val="Normal"/>
    <w:next w:val="Normal"/>
    <w:qFormat/>
    <w:rsid w:val="00B33323"/>
    <w:pPr>
      <w:keepNext/>
      <w:numPr>
        <w:numId w:val="21"/>
      </w:numPr>
      <w:spacing w:before="240" w:after="60"/>
      <w:outlineLvl w:val="0"/>
    </w:pPr>
    <w:rPr>
      <w:rFonts w:asciiTheme="minorHAnsi" w:hAnsiTheme="minorHAnsi"/>
      <w:b/>
      <w:bCs/>
      <w:kern w:val="28"/>
      <w:sz w:val="36"/>
      <w:szCs w:val="28"/>
    </w:rPr>
  </w:style>
  <w:style w:type="paragraph" w:styleId="Overskrift2">
    <w:name w:val="heading 2"/>
    <w:basedOn w:val="Normal"/>
    <w:next w:val="Normal"/>
    <w:link w:val="Overskrift2Tegn"/>
    <w:qFormat/>
    <w:rsid w:val="00B33323"/>
    <w:pPr>
      <w:keepNext/>
      <w:numPr>
        <w:ilvl w:val="1"/>
        <w:numId w:val="21"/>
      </w:numPr>
      <w:spacing w:before="240" w:after="60"/>
      <w:outlineLvl w:val="1"/>
    </w:pPr>
    <w:rPr>
      <w:rFonts w:asciiTheme="minorHAnsi" w:hAnsiTheme="minorHAnsi" w:cs="Times New Roman"/>
      <w:b/>
      <w:bCs/>
      <w:iCs/>
      <w:sz w:val="32"/>
      <w:szCs w:val="28"/>
    </w:rPr>
  </w:style>
  <w:style w:type="paragraph" w:styleId="Overskrift3">
    <w:name w:val="heading 3"/>
    <w:basedOn w:val="Normal"/>
    <w:next w:val="Normal"/>
    <w:link w:val="Overskrift3Tegn"/>
    <w:qFormat/>
    <w:rsid w:val="00B33323"/>
    <w:pPr>
      <w:keepNext/>
      <w:numPr>
        <w:ilvl w:val="2"/>
        <w:numId w:val="21"/>
      </w:numPr>
      <w:spacing w:before="240" w:after="60"/>
      <w:outlineLvl w:val="2"/>
    </w:pPr>
    <w:rPr>
      <w:rFonts w:asciiTheme="minorHAnsi" w:hAnsiTheme="minorHAnsi" w:cs="Times New Roman"/>
      <w:b/>
      <w:bCs/>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2.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0ADFCC-3591-4F93-934F-89209D1D4A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Rune Groedem</cp:lastModifiedBy>
  <cp:revision>17</cp:revision>
  <cp:lastPrinted>2026-02-13T12:13:00Z</cp:lastPrinted>
  <dcterms:created xsi:type="dcterms:W3CDTF">2023-01-12T08:52:00Z</dcterms:created>
  <dcterms:modified xsi:type="dcterms:W3CDTF">2026-02-18T09:05:00Z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